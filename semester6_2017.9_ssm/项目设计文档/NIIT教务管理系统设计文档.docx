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  <w:sz w:val="48"/>
          <w:szCs w:val="48"/>
        </w:rPr>
      </w:pPr>
      <w:r w:rsidRPr="000D0C2A">
        <w:rPr>
          <w:rFonts w:hint="eastAsia"/>
          <w:b/>
          <w:sz w:val="48"/>
          <w:szCs w:val="48"/>
        </w:rPr>
        <w:t>NIIT</w:t>
      </w:r>
      <w:r w:rsidRPr="000D0C2A">
        <w:rPr>
          <w:rFonts w:hint="eastAsia"/>
          <w:b/>
          <w:sz w:val="48"/>
          <w:szCs w:val="48"/>
        </w:rPr>
        <w:t>教务系统</w:t>
      </w:r>
    </w:p>
    <w:p w:rsidR="00C57957" w:rsidRPr="000D0C2A" w:rsidRDefault="00C57957" w:rsidP="00C57957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项目</w:t>
      </w:r>
      <w:r w:rsidRPr="000D0C2A">
        <w:rPr>
          <w:rFonts w:hint="eastAsia"/>
          <w:b/>
          <w:sz w:val="48"/>
          <w:szCs w:val="48"/>
        </w:rPr>
        <w:t>设计说明书</w:t>
      </w:r>
    </w:p>
    <w:p w:rsidR="00C57957" w:rsidRDefault="00C57957" w:rsidP="00C57957">
      <w:pPr>
        <w:jc w:val="center"/>
        <w:rPr>
          <w:b/>
        </w:rPr>
      </w:pPr>
      <w:r>
        <w:rPr>
          <w:rFonts w:hint="eastAsia"/>
          <w:b/>
        </w:rPr>
        <w:t>（重要资料）</w:t>
      </w: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9F12CA" w:rsidRDefault="009F12CA" w:rsidP="00C57957">
      <w:pPr>
        <w:jc w:val="center"/>
        <w:rPr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980"/>
        <w:gridCol w:w="4140"/>
      </w:tblGrid>
      <w:tr w:rsidR="009F12CA" w:rsidTr="009F12CA">
        <w:trPr>
          <w:cantSplit/>
          <w:trHeight w:val="319"/>
          <w:jc w:val="center"/>
        </w:trPr>
        <w:tc>
          <w:tcPr>
            <w:tcW w:w="2268" w:type="dxa"/>
            <w:vMerge w:val="restart"/>
            <w:shd w:val="clear" w:color="auto" w:fill="auto"/>
          </w:tcPr>
          <w:p w:rsidR="009F12CA" w:rsidRDefault="009F12CA" w:rsidP="00690201">
            <w:pPr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文件状态：</w:t>
            </w:r>
          </w:p>
          <w:p w:rsidR="009F12CA" w:rsidRDefault="009F12CA" w:rsidP="00690201">
            <w:pPr>
              <w:ind w:firstLineChars="100" w:firstLine="18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[  ] 草稿</w:t>
            </w:r>
          </w:p>
          <w:p w:rsidR="009F12CA" w:rsidRDefault="009F12CA" w:rsidP="00690201">
            <w:pPr>
              <w:ind w:firstLineChars="100" w:firstLine="180"/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[√] 正式发布</w:t>
            </w:r>
          </w:p>
          <w:p w:rsidR="009F12CA" w:rsidRDefault="009F12CA" w:rsidP="00690201">
            <w:pPr>
              <w:ind w:firstLineChars="100" w:firstLine="180"/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[  ]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正在修改</w:t>
            </w:r>
          </w:p>
        </w:tc>
        <w:tc>
          <w:tcPr>
            <w:tcW w:w="1980" w:type="dxa"/>
            <w:shd w:val="clear" w:color="auto" w:fill="D9D9D9"/>
          </w:tcPr>
          <w:p w:rsidR="009F12CA" w:rsidRDefault="009F12CA" w:rsidP="00690201">
            <w:pPr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文件标识：</w:t>
            </w:r>
          </w:p>
        </w:tc>
        <w:tc>
          <w:tcPr>
            <w:tcW w:w="4140" w:type="dxa"/>
          </w:tcPr>
          <w:p w:rsidR="009F12CA" w:rsidRDefault="009F12CA" w:rsidP="009F12CA">
            <w:pPr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NIITES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-WEBAPP-</w:t>
            </w:r>
            <w:r>
              <w:rPr>
                <w:rFonts w:ascii="Verdana" w:hAnsi="Verdana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J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AN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-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QD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-DETAIL</w:t>
            </w:r>
          </w:p>
        </w:tc>
      </w:tr>
      <w:tr w:rsidR="009F12CA" w:rsidTr="009F12CA">
        <w:trPr>
          <w:cantSplit/>
          <w:trHeight w:val="319"/>
          <w:jc w:val="center"/>
        </w:trPr>
        <w:tc>
          <w:tcPr>
            <w:tcW w:w="2268" w:type="dxa"/>
            <w:vMerge/>
            <w:shd w:val="clear" w:color="auto" w:fill="auto"/>
          </w:tcPr>
          <w:p w:rsidR="009F12CA" w:rsidRDefault="009F12CA" w:rsidP="00690201">
            <w:pPr>
              <w:ind w:firstLineChars="200" w:firstLine="360"/>
              <w:rPr>
                <w:rFonts w:ascii="宋体" w:hAnsi="宋体" w:hint="eastAsia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shd w:val="clear" w:color="auto" w:fill="D9D9D9"/>
          </w:tcPr>
          <w:p w:rsidR="009F12CA" w:rsidRDefault="009F12CA" w:rsidP="00690201">
            <w:pPr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当前版本：</w:t>
            </w:r>
          </w:p>
        </w:tc>
        <w:tc>
          <w:tcPr>
            <w:tcW w:w="4140" w:type="dxa"/>
          </w:tcPr>
          <w:p w:rsidR="009F12CA" w:rsidRDefault="009F12CA" w:rsidP="00690201">
            <w:pPr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1.4</w:t>
            </w:r>
          </w:p>
        </w:tc>
      </w:tr>
      <w:tr w:rsidR="009F12CA" w:rsidTr="009F12CA">
        <w:trPr>
          <w:cantSplit/>
          <w:jc w:val="center"/>
        </w:trPr>
        <w:tc>
          <w:tcPr>
            <w:tcW w:w="2268" w:type="dxa"/>
            <w:vMerge/>
            <w:shd w:val="clear" w:color="auto" w:fill="auto"/>
          </w:tcPr>
          <w:p w:rsidR="009F12CA" w:rsidRDefault="009F12CA" w:rsidP="00690201">
            <w:pPr>
              <w:ind w:firstLineChars="200" w:firstLine="36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shd w:val="clear" w:color="auto" w:fill="D9D9D9"/>
          </w:tcPr>
          <w:p w:rsidR="009F12CA" w:rsidRDefault="009F12CA" w:rsidP="00690201">
            <w:pPr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作    者：</w:t>
            </w:r>
          </w:p>
        </w:tc>
        <w:tc>
          <w:tcPr>
            <w:tcW w:w="4140" w:type="dxa"/>
          </w:tcPr>
          <w:p w:rsidR="009F12CA" w:rsidRDefault="009F12CA" w:rsidP="00690201">
            <w:pPr>
              <w:rPr>
                <w:rFonts w:ascii="宋体" w:hAnsi="宋体" w:hint="eastAsia"/>
                <w:color w:val="000000"/>
                <w:sz w:val="18"/>
                <w:szCs w:val="18"/>
              </w:rPr>
            </w:pPr>
            <w:r w:rsidRPr="009F12CA">
              <w:rPr>
                <w:rFonts w:ascii="宋体" w:hAnsi="宋体"/>
                <w:color w:val="000000"/>
                <w:sz w:val="18"/>
                <w:szCs w:val="18"/>
              </w:rPr>
              <w:t>Java5-Team10</w:t>
            </w:r>
          </w:p>
        </w:tc>
      </w:tr>
      <w:tr w:rsidR="009F12CA" w:rsidTr="009F12CA">
        <w:trPr>
          <w:cantSplit/>
          <w:jc w:val="center"/>
        </w:trPr>
        <w:tc>
          <w:tcPr>
            <w:tcW w:w="2268" w:type="dxa"/>
            <w:vMerge/>
            <w:shd w:val="clear" w:color="auto" w:fill="auto"/>
          </w:tcPr>
          <w:p w:rsidR="009F12CA" w:rsidRDefault="009F12CA" w:rsidP="00690201">
            <w:pPr>
              <w:ind w:firstLineChars="200" w:firstLine="360"/>
              <w:rPr>
                <w:rFonts w:ascii="宋体" w:hAnsi="宋体" w:hint="eastAsia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shd w:val="clear" w:color="auto" w:fill="D9D9D9"/>
          </w:tcPr>
          <w:p w:rsidR="009F12CA" w:rsidRDefault="009F12CA" w:rsidP="00690201">
            <w:pPr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完成日期：</w:t>
            </w:r>
          </w:p>
        </w:tc>
        <w:tc>
          <w:tcPr>
            <w:tcW w:w="4140" w:type="dxa"/>
          </w:tcPr>
          <w:p w:rsidR="009F12CA" w:rsidRDefault="009F12CA" w:rsidP="009F12CA">
            <w:pPr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20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1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8.1.3</w:t>
            </w:r>
          </w:p>
        </w:tc>
      </w:tr>
    </w:tbl>
    <w:p w:rsidR="009F12CA" w:rsidRDefault="009F12CA" w:rsidP="00C57957">
      <w:pPr>
        <w:jc w:val="center"/>
        <w:rPr>
          <w:rFonts w:hint="eastAsia"/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C57957" w:rsidRDefault="00C57957" w:rsidP="00C57957">
      <w:pPr>
        <w:jc w:val="center"/>
        <w:rPr>
          <w:b/>
        </w:rPr>
      </w:pPr>
    </w:p>
    <w:p w:rsidR="009F12CA" w:rsidRDefault="009F12CA" w:rsidP="00C57957">
      <w:pPr>
        <w:jc w:val="center"/>
        <w:rPr>
          <w:rFonts w:hint="eastAsia"/>
          <w:b/>
        </w:rPr>
      </w:pPr>
    </w:p>
    <w:p w:rsidR="009F12CA" w:rsidRPr="009F12CA" w:rsidRDefault="009F12CA" w:rsidP="009F12CA">
      <w:pPr>
        <w:spacing w:line="360" w:lineRule="auto"/>
        <w:ind w:left="300" w:firstLine="420"/>
        <w:rPr>
          <w:rFonts w:ascii="宋体" w:hint="eastAsia"/>
          <w:b/>
          <w:sz w:val="28"/>
          <w:szCs w:val="24"/>
        </w:rPr>
      </w:pPr>
      <w:r w:rsidRPr="009F12CA">
        <w:rPr>
          <w:rFonts w:ascii="宋体" w:hint="eastAsia"/>
          <w:b/>
          <w:sz w:val="28"/>
          <w:szCs w:val="24"/>
        </w:rPr>
        <w:t>开发小组：QD</w:t>
      </w:r>
      <w:r w:rsidRPr="009F12CA">
        <w:rPr>
          <w:rFonts w:ascii="宋体"/>
          <w:b/>
          <w:sz w:val="28"/>
          <w:szCs w:val="24"/>
        </w:rPr>
        <w:t>U-</w:t>
      </w:r>
      <w:r w:rsidR="00C17196">
        <w:rPr>
          <w:rFonts w:ascii="宋体" w:hint="eastAsia"/>
          <w:b/>
          <w:sz w:val="28"/>
          <w:szCs w:val="24"/>
        </w:rPr>
        <w:t>2014级</w:t>
      </w:r>
      <w:r w:rsidRPr="009F12CA">
        <w:rPr>
          <w:rFonts w:ascii="宋体" w:hint="eastAsia"/>
          <w:b/>
          <w:sz w:val="28"/>
          <w:szCs w:val="24"/>
        </w:rPr>
        <w:t>-JAVA</w:t>
      </w:r>
      <w:r w:rsidR="00C17196">
        <w:rPr>
          <w:rFonts w:ascii="宋体"/>
          <w:b/>
          <w:sz w:val="28"/>
          <w:szCs w:val="24"/>
        </w:rPr>
        <w:t>05</w:t>
      </w:r>
      <w:r w:rsidR="00C17196">
        <w:rPr>
          <w:rFonts w:ascii="宋体" w:hint="eastAsia"/>
          <w:b/>
          <w:sz w:val="28"/>
          <w:szCs w:val="24"/>
        </w:rPr>
        <w:t>-第10组</w:t>
      </w:r>
    </w:p>
    <w:p w:rsidR="009F12CA" w:rsidRPr="009F12CA" w:rsidRDefault="00817F8C" w:rsidP="009F12CA">
      <w:pPr>
        <w:spacing w:line="360" w:lineRule="auto"/>
        <w:ind w:left="300" w:firstLine="420"/>
        <w:rPr>
          <w:rFonts w:ascii="宋体" w:hAnsi="宋体" w:hint="eastAsia"/>
          <w:b/>
          <w:sz w:val="15"/>
          <w:szCs w:val="15"/>
        </w:rPr>
      </w:pPr>
      <w:r w:rsidRPr="009F12CA">
        <w:rPr>
          <w:rFonts w:ascii="宋体" w:hAnsi="宋体" w:cs="Courier Ne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5080</wp:posOffset>
                </wp:positionV>
                <wp:extent cx="5829300" cy="0"/>
                <wp:effectExtent l="13970" t="11430" r="5080" b="7620"/>
                <wp:wrapNone/>
                <wp:docPr id="13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31DED0" id="Line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.4pt" to="6in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"/>
            </w:pict>
          </mc:Fallback>
        </mc:AlternateContent>
      </w:r>
      <w:r w:rsidR="009F12CA" w:rsidRPr="009F12CA">
        <w:rPr>
          <w:rFonts w:ascii="宋体" w:hAnsi="宋体" w:cs="Courier New"/>
          <w:b/>
          <w:sz w:val="28"/>
          <w:szCs w:val="28"/>
        </w:rPr>
        <w:t xml:space="preserve">TeamLeader: </w:t>
      </w:r>
      <w:r w:rsidR="007D52E2">
        <w:rPr>
          <w:rFonts w:ascii="宋体" w:hAnsi="宋体" w:cs="Courier New" w:hint="eastAsia"/>
          <w:b/>
          <w:sz w:val="28"/>
          <w:szCs w:val="28"/>
        </w:rPr>
        <w:t>刘国政</w:t>
      </w:r>
    </w:p>
    <w:p w:rsidR="009F12CA" w:rsidRPr="009F12CA" w:rsidRDefault="009F12CA" w:rsidP="009F12CA">
      <w:pPr>
        <w:spacing w:line="360" w:lineRule="auto"/>
        <w:ind w:firstLineChars="300" w:firstLine="723"/>
        <w:rPr>
          <w:rFonts w:hint="eastAsia"/>
          <w:b/>
          <w:szCs w:val="24"/>
        </w:rPr>
      </w:pPr>
      <w:r w:rsidRPr="009F12CA">
        <w:rPr>
          <w:rFonts w:ascii="宋体" w:hAnsi="宋体" w:hint="eastAsia"/>
          <w:b/>
          <w:sz w:val="24"/>
          <w:szCs w:val="24"/>
        </w:rPr>
        <w:t>成员</w:t>
      </w:r>
      <w:r w:rsidR="007D52E2" w:rsidRPr="00CA52E3">
        <w:rPr>
          <w:rFonts w:ascii="宋体" w:hAnsi="宋体" w:hint="eastAsia"/>
          <w:b/>
          <w:sz w:val="24"/>
          <w:szCs w:val="24"/>
        </w:rPr>
        <w:t>: 葛礼明 刘欣 仇鑫迪 李帅</w:t>
      </w:r>
    </w:p>
    <w:p w:rsidR="00C57957" w:rsidRDefault="00C57957" w:rsidP="00BF7469">
      <w:pPr>
        <w:rPr>
          <w:rFonts w:hint="eastAsia"/>
          <w:b/>
        </w:rPr>
      </w:pPr>
    </w:p>
    <w:p w:rsidR="00C91E25" w:rsidRDefault="00C91E25">
      <w:pPr>
        <w:spacing w:line="440" w:lineRule="exact"/>
        <w:jc w:val="center"/>
        <w:textAlignment w:val="baseline"/>
        <w:rPr>
          <w:rFonts w:hint="eastAsia"/>
          <w:b/>
          <w:sz w:val="30"/>
        </w:rPr>
      </w:pPr>
      <w:r>
        <w:rPr>
          <w:rFonts w:hint="eastAsia"/>
          <w:b/>
          <w:sz w:val="30"/>
        </w:rPr>
        <w:lastRenderedPageBreak/>
        <w:t>目</w:t>
      </w:r>
      <w:r>
        <w:rPr>
          <w:rFonts w:hint="eastAsia"/>
          <w:b/>
          <w:sz w:val="30"/>
        </w:rPr>
        <w:t xml:space="preserve"> </w:t>
      </w:r>
      <w:r>
        <w:rPr>
          <w:rFonts w:hint="eastAsia"/>
          <w:b/>
          <w:sz w:val="30"/>
        </w:rPr>
        <w:t>录</w:t>
      </w:r>
    </w:p>
    <w:p w:rsidR="00C91E25" w:rsidRDefault="00C91E25">
      <w:pPr>
        <w:spacing w:line="440" w:lineRule="exact"/>
        <w:jc w:val="center"/>
        <w:textAlignment w:val="baseline"/>
        <w:rPr>
          <w:rFonts w:hint="eastAsia"/>
          <w:b/>
          <w:sz w:val="30"/>
        </w:rPr>
      </w:pPr>
    </w:p>
    <w:p w:rsidR="00F20DAE" w:rsidRPr="00873064" w:rsidRDefault="00C91E25">
      <w:pPr>
        <w:pStyle w:val="13"/>
        <w:tabs>
          <w:tab w:val="right" w:leader="dot" w:pos="9343"/>
        </w:tabs>
        <w:rPr>
          <w:rFonts w:asciiTheme="minorHAnsi" w:eastAsiaTheme="minorEastAsia" w:hAnsiTheme="minorHAnsi" w:cstheme="minorBidi"/>
          <w:b/>
          <w:noProof/>
          <w:szCs w:val="22"/>
        </w:rPr>
      </w:pPr>
      <w:r w:rsidRPr="00605973">
        <w:rPr>
          <w:sz w:val="24"/>
          <w:szCs w:val="24"/>
        </w:rPr>
        <w:fldChar w:fldCharType="begin"/>
      </w:r>
      <w:r w:rsidRPr="00605973">
        <w:rPr>
          <w:sz w:val="24"/>
          <w:szCs w:val="24"/>
        </w:rPr>
        <w:instrText xml:space="preserve">TOC \o "1-3" \h  \u </w:instrText>
      </w:r>
      <w:r w:rsidRPr="00605973">
        <w:rPr>
          <w:sz w:val="24"/>
          <w:szCs w:val="24"/>
        </w:rPr>
        <w:fldChar w:fldCharType="separate"/>
      </w:r>
      <w:hyperlink w:anchor="_Toc504058976" w:history="1">
        <w:r w:rsidR="00F20DAE" w:rsidRPr="00873064">
          <w:rPr>
            <w:rStyle w:val="af0"/>
            <w:rFonts w:eastAsia="黑体"/>
            <w:b/>
            <w:bCs/>
            <w:noProof/>
            <w:kern w:val="44"/>
          </w:rPr>
          <w:t>一、引言</w:t>
        </w:r>
        <w:r w:rsidR="00F20DAE" w:rsidRPr="00873064">
          <w:rPr>
            <w:b/>
            <w:noProof/>
          </w:rPr>
          <w:tab/>
        </w:r>
        <w:r w:rsidR="00F20DAE" w:rsidRPr="00873064">
          <w:rPr>
            <w:b/>
            <w:noProof/>
          </w:rPr>
          <w:fldChar w:fldCharType="begin"/>
        </w:r>
        <w:r w:rsidR="00F20DAE" w:rsidRPr="00873064">
          <w:rPr>
            <w:b/>
            <w:noProof/>
          </w:rPr>
          <w:instrText xml:space="preserve"> PAGEREF _Toc504058976 \h </w:instrText>
        </w:r>
        <w:r w:rsidR="00F20DAE" w:rsidRPr="00873064">
          <w:rPr>
            <w:b/>
            <w:noProof/>
          </w:rPr>
        </w:r>
        <w:r w:rsidR="00F20DAE" w:rsidRPr="00873064">
          <w:rPr>
            <w:b/>
            <w:noProof/>
          </w:rPr>
          <w:fldChar w:fldCharType="separate"/>
        </w:r>
        <w:r w:rsidR="00F20DAE" w:rsidRPr="00873064">
          <w:rPr>
            <w:b/>
            <w:noProof/>
          </w:rPr>
          <w:t>1</w:t>
        </w:r>
        <w:r w:rsidR="00F20DAE" w:rsidRPr="00873064">
          <w:rPr>
            <w:b/>
            <w:noProof/>
          </w:rPr>
          <w:fldChar w:fldCharType="end"/>
        </w:r>
      </w:hyperlink>
    </w:p>
    <w:p w:rsidR="00F20DAE" w:rsidRPr="00873064" w:rsidRDefault="00F20DAE">
      <w:pPr>
        <w:pStyle w:val="21"/>
        <w:tabs>
          <w:tab w:val="right" w:leader="dot" w:pos="9343"/>
        </w:tabs>
        <w:rPr>
          <w:rFonts w:asciiTheme="minorHAnsi" w:eastAsiaTheme="minorEastAsia" w:hAnsiTheme="minorHAnsi" w:cstheme="minorBidi"/>
          <w:b/>
          <w:noProof/>
          <w:szCs w:val="22"/>
        </w:rPr>
      </w:pPr>
      <w:hyperlink w:anchor="_Toc504058977" w:history="1">
        <w:r w:rsidRPr="00873064">
          <w:rPr>
            <w:rStyle w:val="af0"/>
            <w:b/>
            <w:noProof/>
          </w:rPr>
          <w:t>1.1</w:t>
        </w:r>
        <w:r w:rsidRPr="00873064">
          <w:rPr>
            <w:rStyle w:val="af0"/>
            <w:b/>
            <w:noProof/>
          </w:rPr>
          <w:t>编写目的</w:t>
        </w:r>
        <w:r w:rsidRPr="00873064">
          <w:rPr>
            <w:b/>
            <w:noProof/>
          </w:rPr>
          <w:tab/>
        </w:r>
        <w:r w:rsidRPr="00873064">
          <w:rPr>
            <w:b/>
            <w:noProof/>
          </w:rPr>
          <w:fldChar w:fldCharType="begin"/>
        </w:r>
        <w:r w:rsidRPr="00873064">
          <w:rPr>
            <w:b/>
            <w:noProof/>
          </w:rPr>
          <w:instrText xml:space="preserve"> PAGEREF _Toc504058977 \h </w:instrText>
        </w:r>
        <w:r w:rsidRPr="00873064">
          <w:rPr>
            <w:b/>
            <w:noProof/>
          </w:rPr>
        </w:r>
        <w:r w:rsidRPr="00873064">
          <w:rPr>
            <w:b/>
            <w:noProof/>
          </w:rPr>
          <w:fldChar w:fldCharType="separate"/>
        </w:r>
        <w:r w:rsidRPr="00873064">
          <w:rPr>
            <w:b/>
            <w:noProof/>
          </w:rPr>
          <w:t>1</w:t>
        </w:r>
        <w:r w:rsidRPr="00873064">
          <w:rPr>
            <w:b/>
            <w:noProof/>
          </w:rPr>
          <w:fldChar w:fldCharType="end"/>
        </w:r>
      </w:hyperlink>
    </w:p>
    <w:p w:rsidR="00F20DAE" w:rsidRPr="00873064" w:rsidRDefault="00F20DAE">
      <w:pPr>
        <w:pStyle w:val="21"/>
        <w:tabs>
          <w:tab w:val="right" w:leader="dot" w:pos="9343"/>
        </w:tabs>
        <w:rPr>
          <w:rFonts w:asciiTheme="minorHAnsi" w:eastAsiaTheme="minorEastAsia" w:hAnsiTheme="minorHAnsi" w:cstheme="minorBidi"/>
          <w:b/>
          <w:noProof/>
          <w:szCs w:val="22"/>
        </w:rPr>
      </w:pPr>
      <w:hyperlink w:anchor="_Toc504058978" w:history="1">
        <w:r w:rsidRPr="00873064">
          <w:rPr>
            <w:rStyle w:val="af0"/>
            <w:b/>
            <w:noProof/>
          </w:rPr>
          <w:t>1.2</w:t>
        </w:r>
        <w:r w:rsidRPr="00873064">
          <w:rPr>
            <w:rStyle w:val="af0"/>
            <w:b/>
            <w:noProof/>
          </w:rPr>
          <w:t>范围</w:t>
        </w:r>
        <w:r w:rsidRPr="00873064">
          <w:rPr>
            <w:b/>
            <w:noProof/>
          </w:rPr>
          <w:tab/>
        </w:r>
        <w:r w:rsidRPr="00873064">
          <w:rPr>
            <w:b/>
            <w:noProof/>
          </w:rPr>
          <w:fldChar w:fldCharType="begin"/>
        </w:r>
        <w:r w:rsidRPr="00873064">
          <w:rPr>
            <w:b/>
            <w:noProof/>
          </w:rPr>
          <w:instrText xml:space="preserve"> PAGEREF _Toc504058978 \h </w:instrText>
        </w:r>
        <w:r w:rsidRPr="00873064">
          <w:rPr>
            <w:b/>
            <w:noProof/>
          </w:rPr>
        </w:r>
        <w:r w:rsidRPr="00873064">
          <w:rPr>
            <w:b/>
            <w:noProof/>
          </w:rPr>
          <w:fldChar w:fldCharType="separate"/>
        </w:r>
        <w:r w:rsidRPr="00873064">
          <w:rPr>
            <w:b/>
            <w:noProof/>
          </w:rPr>
          <w:t>1</w:t>
        </w:r>
        <w:r w:rsidRPr="00873064">
          <w:rPr>
            <w:b/>
            <w:noProof/>
          </w:rPr>
          <w:fldChar w:fldCharType="end"/>
        </w:r>
      </w:hyperlink>
    </w:p>
    <w:p w:rsidR="00F20DAE" w:rsidRPr="00873064" w:rsidRDefault="00F20DAE">
      <w:pPr>
        <w:pStyle w:val="21"/>
        <w:tabs>
          <w:tab w:val="right" w:leader="dot" w:pos="9343"/>
        </w:tabs>
        <w:rPr>
          <w:rFonts w:asciiTheme="minorHAnsi" w:eastAsiaTheme="minorEastAsia" w:hAnsiTheme="minorHAnsi" w:cstheme="minorBidi"/>
          <w:b/>
          <w:noProof/>
          <w:szCs w:val="22"/>
        </w:rPr>
      </w:pPr>
      <w:hyperlink w:anchor="_Toc504058979" w:history="1">
        <w:r w:rsidRPr="00873064">
          <w:rPr>
            <w:rStyle w:val="af0"/>
            <w:b/>
            <w:noProof/>
          </w:rPr>
          <w:t>1.2</w:t>
        </w:r>
        <w:r w:rsidRPr="00873064">
          <w:rPr>
            <w:rStyle w:val="af0"/>
            <w:b/>
            <w:noProof/>
          </w:rPr>
          <w:t>定义</w:t>
        </w:r>
        <w:r w:rsidRPr="00873064">
          <w:rPr>
            <w:b/>
            <w:noProof/>
          </w:rPr>
          <w:tab/>
        </w:r>
        <w:r w:rsidRPr="00873064">
          <w:rPr>
            <w:b/>
            <w:noProof/>
          </w:rPr>
          <w:fldChar w:fldCharType="begin"/>
        </w:r>
        <w:r w:rsidRPr="00873064">
          <w:rPr>
            <w:b/>
            <w:noProof/>
          </w:rPr>
          <w:instrText xml:space="preserve"> PAGEREF _Toc504058979 \h </w:instrText>
        </w:r>
        <w:r w:rsidRPr="00873064">
          <w:rPr>
            <w:b/>
            <w:noProof/>
          </w:rPr>
        </w:r>
        <w:r w:rsidRPr="00873064">
          <w:rPr>
            <w:b/>
            <w:noProof/>
          </w:rPr>
          <w:fldChar w:fldCharType="separate"/>
        </w:r>
        <w:r w:rsidRPr="00873064">
          <w:rPr>
            <w:b/>
            <w:noProof/>
          </w:rPr>
          <w:t>2</w:t>
        </w:r>
        <w:r w:rsidRPr="00873064">
          <w:rPr>
            <w:b/>
            <w:noProof/>
          </w:rPr>
          <w:fldChar w:fldCharType="end"/>
        </w:r>
      </w:hyperlink>
    </w:p>
    <w:p w:rsidR="00F20DAE" w:rsidRPr="00873064" w:rsidRDefault="00F20DAE">
      <w:pPr>
        <w:pStyle w:val="21"/>
        <w:tabs>
          <w:tab w:val="right" w:leader="dot" w:pos="9343"/>
        </w:tabs>
        <w:rPr>
          <w:rFonts w:asciiTheme="minorHAnsi" w:eastAsiaTheme="minorEastAsia" w:hAnsiTheme="minorHAnsi" w:cstheme="minorBidi"/>
          <w:b/>
          <w:noProof/>
          <w:szCs w:val="22"/>
        </w:rPr>
      </w:pPr>
      <w:hyperlink w:anchor="_Toc504058980" w:history="1">
        <w:r w:rsidRPr="00873064">
          <w:rPr>
            <w:rStyle w:val="af0"/>
            <w:b/>
            <w:noProof/>
          </w:rPr>
          <w:t>1.3</w:t>
        </w:r>
        <w:r w:rsidRPr="00873064">
          <w:rPr>
            <w:rStyle w:val="af0"/>
            <w:b/>
            <w:noProof/>
          </w:rPr>
          <w:t>参考文献</w:t>
        </w:r>
        <w:r w:rsidRPr="00873064">
          <w:rPr>
            <w:b/>
            <w:noProof/>
          </w:rPr>
          <w:tab/>
        </w:r>
        <w:r w:rsidRPr="00873064">
          <w:rPr>
            <w:b/>
            <w:noProof/>
          </w:rPr>
          <w:fldChar w:fldCharType="begin"/>
        </w:r>
        <w:r w:rsidRPr="00873064">
          <w:rPr>
            <w:b/>
            <w:noProof/>
          </w:rPr>
          <w:instrText xml:space="preserve"> PAGEREF _Toc504058980 \h </w:instrText>
        </w:r>
        <w:r w:rsidRPr="00873064">
          <w:rPr>
            <w:b/>
            <w:noProof/>
          </w:rPr>
        </w:r>
        <w:r w:rsidRPr="00873064">
          <w:rPr>
            <w:b/>
            <w:noProof/>
          </w:rPr>
          <w:fldChar w:fldCharType="separate"/>
        </w:r>
        <w:r w:rsidRPr="00873064">
          <w:rPr>
            <w:b/>
            <w:noProof/>
          </w:rPr>
          <w:t>2</w:t>
        </w:r>
        <w:r w:rsidRPr="00873064">
          <w:rPr>
            <w:b/>
            <w:noProof/>
          </w:rPr>
          <w:fldChar w:fldCharType="end"/>
        </w:r>
      </w:hyperlink>
    </w:p>
    <w:p w:rsidR="00F20DAE" w:rsidRDefault="00F20DAE">
      <w:pPr>
        <w:pStyle w:val="13"/>
        <w:tabs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81" w:history="1">
        <w:r w:rsidRPr="00D04280">
          <w:rPr>
            <w:rStyle w:val="af0"/>
            <w:rFonts w:eastAsia="黑体"/>
            <w:b/>
            <w:bCs/>
            <w:noProof/>
            <w:kern w:val="44"/>
          </w:rPr>
          <w:t>二、系统框架结构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13"/>
        <w:tabs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82" w:history="1">
        <w:r w:rsidRPr="00D04280">
          <w:rPr>
            <w:rStyle w:val="af0"/>
            <w:rFonts w:eastAsia="黑体"/>
            <w:b/>
            <w:bCs/>
            <w:noProof/>
            <w:kern w:val="44"/>
          </w:rPr>
          <w:t>三、系统的结构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13"/>
        <w:tabs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83" w:history="1">
        <w:r w:rsidRPr="00D04280">
          <w:rPr>
            <w:rStyle w:val="af0"/>
            <w:rFonts w:eastAsia="黑体"/>
            <w:b/>
            <w:bCs/>
            <w:noProof/>
            <w:kern w:val="44"/>
          </w:rPr>
          <w:t>四、本软件各模块的设计说明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32"/>
        <w:tabs>
          <w:tab w:val="left" w:pos="1260"/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84" w:history="1">
        <w:r w:rsidRPr="00D04280">
          <w:rPr>
            <w:rStyle w:val="af0"/>
            <w:rFonts w:ascii="Wingdings" w:hAnsi="Wingdings"/>
            <w:bCs/>
            <w:noProof/>
            <w:kern w:val="0"/>
          </w:rPr>
          <w:t>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04280">
          <w:rPr>
            <w:rStyle w:val="af0"/>
            <w:rFonts w:ascii="宋体" w:hAnsi="宋体"/>
            <w:bCs/>
            <w:noProof/>
            <w:kern w:val="0"/>
          </w:rPr>
          <w:t>4.1.1系统管理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32"/>
        <w:tabs>
          <w:tab w:val="left" w:pos="1260"/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85" w:history="1">
        <w:r w:rsidRPr="00D04280">
          <w:rPr>
            <w:rStyle w:val="af0"/>
            <w:rFonts w:ascii="Wingdings" w:hAnsi="Wingdings"/>
            <w:bCs/>
            <w:noProof/>
            <w:kern w:val="0"/>
          </w:rPr>
          <w:t>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04280">
          <w:rPr>
            <w:rStyle w:val="af0"/>
            <w:rFonts w:ascii="宋体" w:hAnsi="宋体"/>
            <w:bCs/>
            <w:noProof/>
            <w:kern w:val="0"/>
          </w:rPr>
          <w:t>4.1.2用户管理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32"/>
        <w:tabs>
          <w:tab w:val="left" w:pos="1260"/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86" w:history="1">
        <w:r w:rsidRPr="00D04280">
          <w:rPr>
            <w:rStyle w:val="af0"/>
            <w:rFonts w:ascii="Wingdings" w:hAnsi="Wingdings"/>
            <w:bCs/>
            <w:noProof/>
            <w:kern w:val="0"/>
          </w:rPr>
          <w:t>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04280">
          <w:rPr>
            <w:rStyle w:val="af0"/>
            <w:rFonts w:ascii="宋体" w:hAnsi="宋体"/>
            <w:bCs/>
            <w:noProof/>
            <w:kern w:val="0"/>
          </w:rPr>
          <w:t>4.1.3学生管理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32"/>
        <w:tabs>
          <w:tab w:val="left" w:pos="1260"/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87" w:history="1">
        <w:r w:rsidRPr="00D04280">
          <w:rPr>
            <w:rStyle w:val="af0"/>
            <w:rFonts w:ascii="Wingdings" w:hAnsi="Wingdings"/>
            <w:bCs/>
            <w:noProof/>
            <w:kern w:val="0"/>
          </w:rPr>
          <w:t>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04280">
          <w:rPr>
            <w:rStyle w:val="af0"/>
            <w:rFonts w:ascii="宋体" w:hAnsi="宋体"/>
            <w:bCs/>
            <w:noProof/>
            <w:kern w:val="0"/>
          </w:rPr>
          <w:t>4.1.4考勤管理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32"/>
        <w:tabs>
          <w:tab w:val="left" w:pos="1260"/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88" w:history="1">
        <w:r w:rsidRPr="00D04280">
          <w:rPr>
            <w:rStyle w:val="af0"/>
            <w:rFonts w:ascii="Wingdings" w:hAnsi="Wingdings"/>
            <w:bCs/>
            <w:noProof/>
            <w:kern w:val="0"/>
          </w:rPr>
          <w:t>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04280">
          <w:rPr>
            <w:rStyle w:val="af0"/>
            <w:rFonts w:ascii="宋体" w:hAnsi="宋体"/>
            <w:bCs/>
            <w:noProof/>
            <w:kern w:val="0"/>
          </w:rPr>
          <w:t>4.1.4教务管理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32"/>
        <w:tabs>
          <w:tab w:val="left" w:pos="1260"/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89" w:history="1">
        <w:r w:rsidRPr="00D04280">
          <w:rPr>
            <w:rStyle w:val="af0"/>
            <w:rFonts w:ascii="Wingdings" w:hAnsi="Wingdings"/>
            <w:bCs/>
            <w:noProof/>
            <w:kern w:val="0"/>
          </w:rPr>
          <w:t>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04280">
          <w:rPr>
            <w:rStyle w:val="af0"/>
            <w:rFonts w:ascii="宋体" w:hAnsi="宋体"/>
            <w:bCs/>
            <w:noProof/>
            <w:kern w:val="0"/>
          </w:rPr>
          <w:t>4.1.5成绩表现管理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13"/>
        <w:tabs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90" w:history="1">
        <w:r w:rsidRPr="00D04280">
          <w:rPr>
            <w:rStyle w:val="af0"/>
            <w:rFonts w:eastAsia="黑体"/>
            <w:b/>
            <w:bCs/>
            <w:noProof/>
            <w:kern w:val="44"/>
          </w:rPr>
          <w:t>五、本软件业务关系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13"/>
        <w:tabs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91" w:history="1">
        <w:r w:rsidRPr="00D04280">
          <w:rPr>
            <w:rStyle w:val="af0"/>
            <w:rFonts w:eastAsia="黑体"/>
            <w:b/>
            <w:bCs/>
            <w:noProof/>
            <w:kern w:val="44"/>
          </w:rPr>
          <w:t>六、系统用例具体分析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13"/>
        <w:tabs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92" w:history="1">
        <w:r w:rsidRPr="00D04280">
          <w:rPr>
            <w:rStyle w:val="af0"/>
            <w:rFonts w:eastAsia="黑体"/>
            <w:b/>
            <w:bCs/>
            <w:noProof/>
            <w:kern w:val="44"/>
          </w:rPr>
          <w:t>七、其他模块活动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13"/>
        <w:tabs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93" w:history="1">
        <w:r w:rsidRPr="00D04280">
          <w:rPr>
            <w:rStyle w:val="af0"/>
            <w:rFonts w:eastAsia="黑体"/>
            <w:b/>
            <w:bCs/>
            <w:noProof/>
            <w:kern w:val="44"/>
          </w:rPr>
          <w:t>八、系统实现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21"/>
        <w:tabs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94" w:history="1">
        <w:r w:rsidRPr="00D04280">
          <w:rPr>
            <w:rStyle w:val="af0"/>
            <w:b/>
            <w:noProof/>
          </w:rPr>
          <w:t>8.1</w:t>
        </w:r>
        <w:r w:rsidRPr="00D04280">
          <w:rPr>
            <w:rStyle w:val="af0"/>
            <w:rFonts w:ascii="宋体" w:hAnsi="宋体"/>
            <w:b/>
            <w:noProof/>
          </w:rPr>
          <w:t xml:space="preserve">  用户登录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21"/>
        <w:tabs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95" w:history="1">
        <w:r w:rsidRPr="00D04280">
          <w:rPr>
            <w:rStyle w:val="af0"/>
            <w:b/>
            <w:noProof/>
          </w:rPr>
          <w:t>8.2</w:t>
        </w:r>
        <w:r w:rsidRPr="00D04280">
          <w:rPr>
            <w:rStyle w:val="af0"/>
            <w:rFonts w:ascii="宋体" w:hAnsi="宋体"/>
            <w:b/>
            <w:noProof/>
          </w:rPr>
          <w:t xml:space="preserve">  详细模块实现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13"/>
        <w:tabs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96" w:history="1">
        <w:r w:rsidRPr="00D04280">
          <w:rPr>
            <w:rStyle w:val="af0"/>
            <w:rFonts w:eastAsia="黑体"/>
            <w:b/>
            <w:bCs/>
            <w:noProof/>
            <w:kern w:val="44"/>
          </w:rPr>
          <w:t>九、开发总结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21"/>
        <w:tabs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8997" w:history="1">
        <w:r w:rsidRPr="00D04280">
          <w:rPr>
            <w:rStyle w:val="af0"/>
            <w:b/>
            <w:noProof/>
          </w:rPr>
          <w:t>9.1</w:t>
        </w:r>
        <w:r w:rsidRPr="00D04280">
          <w:rPr>
            <w:rStyle w:val="af0"/>
            <w:rFonts w:ascii="宋体" w:hAnsi="宋体"/>
            <w:b/>
            <w:noProof/>
          </w:rPr>
          <w:t xml:space="preserve">  课题总结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_Toc504058997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F20DAE" w:rsidRDefault="00F20DAE">
      <w:pPr>
        <w:pStyle w:val="21"/>
        <w:tabs>
          <w:tab w:val="left" w:pos="1050"/>
          <w:tab w:val="right" w:leader="dot" w:pos="934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4059003" w:history="1">
        <w:r w:rsidRPr="00D04280">
          <w:rPr>
            <w:rStyle w:val="af0"/>
            <w:rFonts w:ascii="宋体" w:hAnsi="宋体"/>
            <w:b/>
            <w:noProof/>
          </w:rPr>
          <w:t>9.2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04280">
          <w:rPr>
            <w:rStyle w:val="af0"/>
            <w:rFonts w:ascii="宋体" w:hAnsi="宋体"/>
            <w:b/>
            <w:noProof/>
          </w:rPr>
          <w:t>心得体会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_Toc504059003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C91E25" w:rsidRPr="00605973" w:rsidRDefault="00C91E25" w:rsidP="00654137">
      <w:pPr>
        <w:spacing w:line="440" w:lineRule="exact"/>
        <w:jc w:val="left"/>
        <w:textAlignment w:val="baseline"/>
        <w:rPr>
          <w:b/>
          <w:sz w:val="24"/>
          <w:szCs w:val="24"/>
        </w:rPr>
      </w:pPr>
      <w:r w:rsidRPr="00605973">
        <w:rPr>
          <w:sz w:val="24"/>
          <w:szCs w:val="24"/>
        </w:rPr>
        <w:fldChar w:fldCharType="end"/>
      </w:r>
    </w:p>
    <w:p w:rsidR="00C91E25" w:rsidRDefault="00C91E25">
      <w:pPr>
        <w:rPr>
          <w:rFonts w:hint="eastAsia"/>
          <w:b/>
          <w:sz w:val="30"/>
        </w:rPr>
        <w:sectPr w:rsidR="00C91E25" w:rsidSect="00BA76FD">
          <w:footerReference w:type="even" r:id="rId8"/>
          <w:footerReference w:type="default" r:id="rId9"/>
          <w:pgSz w:w="11906" w:h="16838"/>
          <w:pgMar w:top="1134" w:right="851" w:bottom="1134" w:left="1418" w:header="680" w:footer="851" w:gutter="284"/>
          <w:pgNumType w:fmt="upperRoman" w:start="1"/>
          <w:cols w:space="720"/>
          <w:docGrid w:type="lines" w:linePitch="312"/>
        </w:sectPr>
      </w:pPr>
      <w:bookmarkStart w:id="0" w:name="_GoBack"/>
      <w:bookmarkEnd w:id="0"/>
    </w:p>
    <w:p w:rsidR="0003594D" w:rsidRPr="00CA52E3" w:rsidRDefault="0003594D" w:rsidP="00CA52E3">
      <w:pPr>
        <w:pStyle w:val="1"/>
        <w:tabs>
          <w:tab w:val="clear" w:pos="0"/>
        </w:tabs>
        <w:spacing w:before="340" w:after="330" w:line="576" w:lineRule="auto"/>
        <w:rPr>
          <w:rFonts w:eastAsia="黑体" w:hint="eastAsia"/>
          <w:b/>
          <w:bCs/>
          <w:kern w:val="44"/>
          <w:sz w:val="32"/>
          <w:szCs w:val="44"/>
        </w:rPr>
      </w:pPr>
      <w:bookmarkStart w:id="1" w:name="_Toc9877"/>
      <w:bookmarkStart w:id="2" w:name="_Toc32015"/>
      <w:bookmarkStart w:id="3" w:name="_Toc168722529"/>
      <w:bookmarkStart w:id="4" w:name="_Toc7525"/>
      <w:bookmarkStart w:id="5" w:name="_Toc25258"/>
      <w:bookmarkStart w:id="6" w:name="_Toc9195"/>
      <w:bookmarkStart w:id="7" w:name="_Toc20238"/>
      <w:bookmarkStart w:id="8" w:name="_Toc21897"/>
      <w:bookmarkStart w:id="9" w:name="_Toc237167985"/>
      <w:bookmarkStart w:id="10" w:name="_Toc504058976"/>
      <w:r w:rsidRPr="00CA52E3">
        <w:rPr>
          <w:rFonts w:eastAsia="黑体" w:hint="eastAsia"/>
          <w:b/>
          <w:bCs/>
          <w:kern w:val="44"/>
          <w:sz w:val="32"/>
          <w:szCs w:val="44"/>
        </w:rPr>
        <w:lastRenderedPageBreak/>
        <w:t>一、引言</w:t>
      </w:r>
      <w:bookmarkEnd w:id="9"/>
      <w:bookmarkEnd w:id="10"/>
    </w:p>
    <w:p w:rsidR="00BB330E" w:rsidRDefault="0003594D" w:rsidP="00A23CF8">
      <w:pPr>
        <w:pStyle w:val="2"/>
        <w:rPr>
          <w:rFonts w:hint="eastAsia"/>
          <w:szCs w:val="28"/>
        </w:rPr>
      </w:pPr>
      <w:bookmarkStart w:id="11" w:name="_Toc237167986"/>
      <w:bookmarkStart w:id="12" w:name="_Toc504058977"/>
      <w:r>
        <w:rPr>
          <w:rFonts w:hint="eastAsia"/>
          <w:szCs w:val="28"/>
        </w:rPr>
        <w:t>1.1</w:t>
      </w:r>
      <w:r>
        <w:rPr>
          <w:rFonts w:hint="eastAsia"/>
          <w:szCs w:val="28"/>
        </w:rPr>
        <w:t>编写目的</w:t>
      </w:r>
      <w:bookmarkStart w:id="13" w:name="_Toc237167987"/>
      <w:bookmarkEnd w:id="11"/>
      <w:bookmarkEnd w:id="12"/>
      <w:r w:rsidR="00BB330E">
        <w:rPr>
          <w:rFonts w:hint="eastAsia"/>
          <w:szCs w:val="28"/>
        </w:rPr>
        <w:t xml:space="preserve">  </w:t>
      </w:r>
    </w:p>
    <w:p w:rsidR="00A23CF8" w:rsidRPr="00BB330E" w:rsidRDefault="00A23CF8" w:rsidP="00BB330E">
      <w:pPr>
        <w:spacing w:line="360" w:lineRule="auto"/>
        <w:ind w:firstLineChars="200" w:firstLine="560"/>
        <w:jc w:val="left"/>
        <w:rPr>
          <w:rFonts w:ascii="Arial" w:eastAsia="黑体" w:hAnsi="Arial"/>
          <w:sz w:val="30"/>
          <w:szCs w:val="28"/>
        </w:rPr>
      </w:pPr>
      <w:r w:rsidRPr="00A23CF8">
        <w:rPr>
          <w:rFonts w:ascii="楷体_GB2312" w:eastAsia="楷体_GB2312" w:hint="eastAsia"/>
          <w:color w:val="000000"/>
          <w:sz w:val="28"/>
          <w:szCs w:val="28"/>
        </w:rPr>
        <w:t xml:space="preserve"> </w:t>
      </w:r>
      <w:r w:rsidRPr="00BB330E">
        <w:rPr>
          <w:rFonts w:ascii="楷体_GB2312" w:eastAsia="楷体_GB2312" w:hAnsi="楷体_GB2312" w:hint="eastAsia"/>
          <w:color w:val="000000"/>
          <w:sz w:val="28"/>
          <w:szCs w:val="28"/>
        </w:rPr>
        <w:t>由于NIIT目前的教学管理工作比较繁琐，使用传统的人工管理方式已经很难满足目前的教学工作，学生数据、教学数据、成绩数据、就业数据等很多数据无法共享，导致数据混乱，因此为了让NIIT的教学管理工作变得更简单、更科学，通过对NIIT日常教学工作的了解，梳理出了相关的业务需求，以便开发该教务管理系统。</w:t>
      </w:r>
    </w:p>
    <w:p w:rsidR="00A23CF8" w:rsidRDefault="00A23CF8" w:rsidP="00A23CF8"/>
    <w:p w:rsidR="00A23CF8" w:rsidRDefault="00A23CF8" w:rsidP="00A23CF8">
      <w:pPr>
        <w:pStyle w:val="2"/>
        <w:rPr>
          <w:rFonts w:hint="eastAsia"/>
        </w:rPr>
      </w:pPr>
      <w:bookmarkStart w:id="14" w:name="_Toc504058978"/>
      <w:r>
        <w:rPr>
          <w:rFonts w:hint="eastAsia"/>
        </w:rPr>
        <w:t>1.2</w:t>
      </w:r>
      <w:r>
        <w:rPr>
          <w:rFonts w:hint="eastAsia"/>
        </w:rPr>
        <w:t>范围</w:t>
      </w:r>
      <w:bookmarkEnd w:id="14"/>
    </w:p>
    <w:p w:rsidR="00A23CF8" w:rsidRPr="00A23CF8" w:rsidRDefault="00A23CF8" w:rsidP="00A23CF8">
      <w:pPr>
        <w:spacing w:line="360" w:lineRule="auto"/>
        <w:ind w:firstLineChars="200" w:firstLine="560"/>
        <w:jc w:val="left"/>
        <w:rPr>
          <w:rFonts w:ascii="楷体_GB2312" w:eastAsia="楷体_GB2312" w:hAnsi="楷体_GB2312" w:hint="eastAsia"/>
          <w:color w:val="000000"/>
          <w:sz w:val="28"/>
          <w:szCs w:val="28"/>
        </w:rPr>
      </w:pP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t>该软件系统主要应用于NIIT的教学管理，主要包括以下业务：</w:t>
      </w:r>
    </w:p>
    <w:p w:rsidR="00A23CF8" w:rsidRPr="00A23CF8" w:rsidRDefault="00A23CF8" w:rsidP="00A23CF8">
      <w:pPr>
        <w:spacing w:line="360" w:lineRule="auto"/>
        <w:ind w:firstLineChars="200" w:firstLine="560"/>
        <w:jc w:val="left"/>
        <w:rPr>
          <w:rFonts w:ascii="楷体_GB2312" w:eastAsia="楷体_GB2312" w:hAnsi="楷体_GB2312"/>
          <w:color w:val="000000"/>
          <w:sz w:val="28"/>
          <w:szCs w:val="28"/>
        </w:rPr>
      </w:pP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t>该系统主要有 系统管理、学生管理、考勤管理、教务管理、学习管理、成绩管理、就业管理等</w:t>
      </w:r>
      <w:r w:rsidRPr="00A23CF8">
        <w:rPr>
          <w:rFonts w:ascii="楷体_GB2312" w:eastAsia="楷体_GB2312" w:hAnsi="楷体_GB2312"/>
          <w:color w:val="000000"/>
          <w:sz w:val="28"/>
          <w:szCs w:val="28"/>
        </w:rPr>
        <w:t>10</w:t>
      </w: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t>大模块；</w:t>
      </w:r>
    </w:p>
    <w:p w:rsidR="00A23CF8" w:rsidRPr="00A23CF8" w:rsidRDefault="00A23CF8" w:rsidP="00A23CF8">
      <w:pPr>
        <w:spacing w:line="360" w:lineRule="auto"/>
        <w:ind w:firstLineChars="200" w:firstLine="560"/>
        <w:jc w:val="left"/>
        <w:rPr>
          <w:rFonts w:ascii="楷体_GB2312" w:eastAsia="楷体_GB2312" w:hAnsi="楷体_GB2312"/>
          <w:color w:val="000000"/>
          <w:sz w:val="28"/>
          <w:szCs w:val="28"/>
        </w:rPr>
      </w:pP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t>其中：</w:t>
      </w:r>
    </w:p>
    <w:p w:rsidR="00A23CF8" w:rsidRPr="00A23CF8" w:rsidRDefault="00A23CF8" w:rsidP="00A23CF8">
      <w:pPr>
        <w:spacing w:line="360" w:lineRule="auto"/>
        <w:ind w:firstLineChars="200" w:firstLine="560"/>
        <w:jc w:val="left"/>
        <w:rPr>
          <w:rFonts w:ascii="楷体_GB2312" w:eastAsia="楷体_GB2312" w:hAnsi="楷体_GB2312"/>
          <w:color w:val="000000"/>
          <w:sz w:val="28"/>
          <w:szCs w:val="28"/>
        </w:rPr>
      </w:pP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t>系统管理包括：系统菜单类型（login</w:t>
      </w:r>
      <w:r w:rsidRPr="00A23CF8">
        <w:rPr>
          <w:rFonts w:ascii="楷体_GB2312" w:eastAsia="楷体_GB2312" w:hAnsi="楷体_GB2312"/>
          <w:color w:val="000000"/>
          <w:sz w:val="28"/>
          <w:szCs w:val="28"/>
        </w:rPr>
        <w:t>/public</w:t>
      </w: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t>）：{登录后用户菜单/未登录时访客菜单}、系统菜单管理、角色管理（维护角色、角色分配菜单）、用户管理、权限管理、系统参数、系统公告等子功能。</w:t>
      </w:r>
    </w:p>
    <w:p w:rsidR="00A23CF8" w:rsidRPr="00A23CF8" w:rsidRDefault="00A23CF8" w:rsidP="00A23CF8">
      <w:pPr>
        <w:spacing w:line="360" w:lineRule="auto"/>
        <w:ind w:firstLineChars="200" w:firstLine="560"/>
        <w:jc w:val="left"/>
        <w:rPr>
          <w:rFonts w:ascii="楷体_GB2312" w:eastAsia="楷体_GB2312" w:hAnsi="楷体_GB2312"/>
          <w:color w:val="000000"/>
          <w:sz w:val="28"/>
          <w:szCs w:val="28"/>
        </w:rPr>
      </w:pP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t>学生管理包括：学生注册、学生档案管理。</w:t>
      </w:r>
    </w:p>
    <w:p w:rsidR="00A23CF8" w:rsidRPr="00A23CF8" w:rsidRDefault="00A23CF8" w:rsidP="00A23CF8">
      <w:pPr>
        <w:spacing w:line="360" w:lineRule="auto"/>
        <w:ind w:firstLineChars="200" w:firstLine="560"/>
        <w:jc w:val="left"/>
        <w:rPr>
          <w:rFonts w:ascii="楷体_GB2312" w:eastAsia="楷体_GB2312" w:hAnsi="楷体_GB2312" w:hint="eastAsia"/>
          <w:color w:val="000000"/>
          <w:sz w:val="28"/>
          <w:szCs w:val="28"/>
        </w:rPr>
      </w:pP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t>考勤管理包括：考勤打卡、请假管理、请假类型管理。</w:t>
      </w:r>
    </w:p>
    <w:p w:rsidR="00A23CF8" w:rsidRPr="00A23CF8" w:rsidRDefault="00A23CF8" w:rsidP="00A23CF8">
      <w:pPr>
        <w:spacing w:line="360" w:lineRule="auto"/>
        <w:ind w:firstLineChars="200" w:firstLine="560"/>
        <w:jc w:val="left"/>
        <w:rPr>
          <w:rFonts w:ascii="楷体_GB2312" w:eastAsia="楷体_GB2312" w:hAnsi="楷体_GB2312"/>
          <w:color w:val="000000"/>
          <w:sz w:val="28"/>
          <w:szCs w:val="28"/>
        </w:rPr>
      </w:pP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t>教务管理包括：专业方向管理、班级信息管理、课程类型管理、课程管理。</w:t>
      </w:r>
    </w:p>
    <w:p w:rsidR="00A23CF8" w:rsidRPr="00A23CF8" w:rsidRDefault="00A23CF8" w:rsidP="00A23CF8">
      <w:pPr>
        <w:spacing w:line="360" w:lineRule="auto"/>
        <w:ind w:firstLineChars="200" w:firstLine="560"/>
        <w:jc w:val="left"/>
        <w:rPr>
          <w:rFonts w:ascii="楷体_GB2312" w:eastAsia="楷体_GB2312" w:hAnsi="楷体_GB2312" w:hint="eastAsia"/>
          <w:color w:val="000000"/>
          <w:sz w:val="28"/>
          <w:szCs w:val="28"/>
        </w:rPr>
      </w:pP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t>学习管理：课程笔记。</w:t>
      </w:r>
    </w:p>
    <w:p w:rsidR="00A23CF8" w:rsidRPr="00A23CF8" w:rsidRDefault="00A23CF8" w:rsidP="00A23CF8">
      <w:pPr>
        <w:spacing w:line="360" w:lineRule="auto"/>
        <w:ind w:firstLineChars="200" w:firstLine="560"/>
        <w:jc w:val="left"/>
        <w:rPr>
          <w:rFonts w:ascii="楷体_GB2312" w:eastAsia="楷体_GB2312" w:hAnsi="楷体_GB2312"/>
          <w:color w:val="000000"/>
          <w:sz w:val="28"/>
          <w:szCs w:val="28"/>
        </w:rPr>
      </w:pP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t>成绩管理包括：考勤报表、成绩汇总、</w:t>
      </w:r>
      <w:r w:rsidRPr="00A23CF8">
        <w:rPr>
          <w:rFonts w:ascii="楷体_GB2312" w:eastAsia="楷体_GB2312" w:hAnsi="楷体_GB2312"/>
          <w:color w:val="000000"/>
          <w:sz w:val="28"/>
          <w:szCs w:val="28"/>
        </w:rPr>
        <w:t>成绩查询</w:t>
      </w: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t>。</w:t>
      </w:r>
    </w:p>
    <w:p w:rsidR="00A23CF8" w:rsidRPr="00A23CF8" w:rsidRDefault="00A23CF8" w:rsidP="00A23CF8">
      <w:pPr>
        <w:spacing w:line="360" w:lineRule="auto"/>
        <w:ind w:firstLineChars="200" w:firstLine="560"/>
        <w:jc w:val="left"/>
        <w:rPr>
          <w:rFonts w:ascii="楷体_GB2312" w:eastAsia="楷体_GB2312" w:hAnsi="楷体_GB2312"/>
          <w:color w:val="000000"/>
          <w:sz w:val="28"/>
          <w:szCs w:val="28"/>
        </w:rPr>
      </w:pPr>
      <w:r w:rsidRPr="00A23CF8">
        <w:rPr>
          <w:rFonts w:ascii="楷体_GB2312" w:eastAsia="楷体_GB2312" w:hAnsi="楷体_GB2312" w:hint="eastAsia"/>
          <w:color w:val="000000"/>
          <w:sz w:val="28"/>
          <w:szCs w:val="28"/>
        </w:rPr>
        <w:lastRenderedPageBreak/>
        <w:t>就业管理包括：简历管理。</w:t>
      </w:r>
    </w:p>
    <w:p w:rsidR="00A23CF8" w:rsidRPr="00A23CF8" w:rsidRDefault="00A23CF8" w:rsidP="00A23CF8">
      <w:pPr>
        <w:rPr>
          <w:rFonts w:hint="eastAsia"/>
        </w:rPr>
      </w:pPr>
    </w:p>
    <w:p w:rsidR="0003594D" w:rsidRDefault="00A23CF8" w:rsidP="0003594D">
      <w:pPr>
        <w:pStyle w:val="2"/>
        <w:rPr>
          <w:rFonts w:hint="eastAsia"/>
        </w:rPr>
      </w:pPr>
      <w:bookmarkStart w:id="15" w:name="_Toc237167988"/>
      <w:bookmarkStart w:id="16" w:name="_Toc504058979"/>
      <w:bookmarkEnd w:id="13"/>
      <w:r>
        <w:rPr>
          <w:rFonts w:hint="eastAsia"/>
        </w:rPr>
        <w:t>1.2</w:t>
      </w:r>
      <w:r w:rsidR="0003594D">
        <w:rPr>
          <w:rFonts w:hint="eastAsia"/>
        </w:rPr>
        <w:t>定义</w:t>
      </w:r>
      <w:bookmarkEnd w:id="15"/>
      <w:bookmarkEnd w:id="16"/>
    </w:p>
    <w:p w:rsidR="0003594D" w:rsidRDefault="0003594D" w:rsidP="0003594D">
      <w:pPr>
        <w:pStyle w:val="afb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color w:val="000000"/>
          <w:sz w:val="28"/>
          <w:szCs w:val="28"/>
        </w:rPr>
        <w:t xml:space="preserve">　　 </w:t>
      </w:r>
      <w:r>
        <w:rPr>
          <w:rFonts w:ascii="楷体_GB2312" w:eastAsia="楷体_GB2312" w:hint="eastAsia"/>
          <w:b/>
          <w:color w:val="000000"/>
          <w:sz w:val="28"/>
          <w:szCs w:val="28"/>
        </w:rPr>
        <w:t>类  图：</w:t>
      </w:r>
      <w:hyperlink r:id="rId10" w:history="1">
        <w:r>
          <w:rPr>
            <w:rFonts w:ascii="楷体_GB2312" w:eastAsia="楷体_GB2312" w:hAnsi="楷体_GB2312"/>
            <w:color w:val="000000"/>
            <w:sz w:val="28"/>
            <w:szCs w:val="28"/>
          </w:rPr>
          <w:t>类图</w:t>
        </w:r>
      </w:hyperlink>
      <w:r>
        <w:rPr>
          <w:rFonts w:ascii="楷体_GB2312" w:eastAsia="楷体_GB2312" w:hAnsi="楷体_GB2312" w:hint="eastAsia"/>
          <w:color w:val="000000"/>
          <w:sz w:val="28"/>
          <w:szCs w:val="28"/>
        </w:rPr>
        <w:t>(</w:t>
      </w:r>
      <w:r>
        <w:rPr>
          <w:rFonts w:ascii="楷体_GB2312" w:eastAsia="楷体_GB2312" w:hAnsi="楷体_GB2312"/>
          <w:color w:val="000000"/>
          <w:sz w:val="28"/>
          <w:szCs w:val="28"/>
        </w:rPr>
        <w:t>Class diagram</w:t>
      </w:r>
      <w:r>
        <w:rPr>
          <w:rFonts w:ascii="楷体_GB2312" w:eastAsia="楷体_GB2312" w:hAnsi="楷体_GB2312" w:hint="eastAsia"/>
          <w:color w:val="000000"/>
          <w:sz w:val="28"/>
          <w:szCs w:val="28"/>
        </w:rPr>
        <w:t>)是显示了模型的静态结构，特别是模型中存在的</w:t>
      </w:r>
      <w:hyperlink r:id="rId11" w:history="1">
        <w:r>
          <w:rPr>
            <w:rFonts w:ascii="楷体_GB2312" w:eastAsia="楷体_GB2312" w:hAnsi="楷体_GB2312"/>
            <w:color w:val="000000"/>
            <w:sz w:val="28"/>
            <w:szCs w:val="28"/>
          </w:rPr>
          <w:t>类</w:t>
        </w:r>
      </w:hyperlink>
      <w:r>
        <w:rPr>
          <w:rFonts w:ascii="楷体_GB2312" w:eastAsia="楷体_GB2312" w:hAnsi="楷体_GB2312" w:hint="eastAsia"/>
          <w:color w:val="000000"/>
          <w:sz w:val="28"/>
          <w:szCs w:val="28"/>
        </w:rPr>
        <w:t>、类的内部结构以及它们与其他类的关系等，用于描述系统的结构化设计。</w:t>
      </w:r>
    </w:p>
    <w:p w:rsidR="0003594D" w:rsidRDefault="0003594D" w:rsidP="0003594D">
      <w:pPr>
        <w:pStyle w:val="afb"/>
        <w:rPr>
          <w:rFonts w:ascii="楷体_GB2312" w:eastAsia="楷体_GB2312" w:hAnsi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color w:val="000000"/>
          <w:sz w:val="28"/>
          <w:szCs w:val="28"/>
        </w:rPr>
        <w:t xml:space="preserve">     </w:t>
      </w:r>
      <w:r>
        <w:rPr>
          <w:rFonts w:ascii="楷体_GB2312" w:eastAsia="楷体_GB2312" w:hint="eastAsia"/>
          <w:b/>
          <w:color w:val="000000"/>
          <w:sz w:val="28"/>
          <w:szCs w:val="28"/>
        </w:rPr>
        <w:t>对象图：</w:t>
      </w:r>
      <w:hyperlink r:id="rId12" w:history="1">
        <w:r>
          <w:rPr>
            <w:rFonts w:hAnsi="楷体_GB2312"/>
            <w:color w:val="000000"/>
          </w:rPr>
          <w:t>对象图</w:t>
        </w:r>
      </w:hyperlink>
      <w:r>
        <w:rPr>
          <w:rFonts w:ascii="楷体_GB2312" w:eastAsia="楷体_GB2312" w:hAnsi="楷体_GB2312" w:hint="eastAsia"/>
          <w:color w:val="000000"/>
          <w:sz w:val="28"/>
          <w:szCs w:val="28"/>
        </w:rPr>
        <w:t>(</w:t>
      </w:r>
      <w:r>
        <w:rPr>
          <w:rFonts w:hAnsi="楷体_GB2312"/>
          <w:color w:val="000000"/>
        </w:rPr>
        <w:t>Object Diagram</w:t>
      </w:r>
      <w:r>
        <w:rPr>
          <w:rFonts w:ascii="楷体_GB2312" w:eastAsia="楷体_GB2312" w:hAnsi="楷体_GB2312" w:hint="eastAsia"/>
          <w:color w:val="000000"/>
          <w:sz w:val="28"/>
          <w:szCs w:val="28"/>
        </w:rPr>
        <w:t>) 是显示了一组</w:t>
      </w:r>
      <w:hyperlink r:id="rId13" w:history="1">
        <w:r>
          <w:rPr>
            <w:rFonts w:hAnsi="楷体_GB2312"/>
            <w:color w:val="000000"/>
          </w:rPr>
          <w:t>对象</w:t>
        </w:r>
      </w:hyperlink>
      <w:r>
        <w:rPr>
          <w:rFonts w:ascii="楷体_GB2312" w:eastAsia="楷体_GB2312" w:hAnsi="楷体_GB2312" w:hint="eastAsia"/>
          <w:color w:val="000000"/>
          <w:sz w:val="28"/>
          <w:szCs w:val="28"/>
        </w:rPr>
        <w:t>和他们之间的关系的图示，一个对象图可看成一个类图的特殊</w:t>
      </w:r>
      <w:hyperlink r:id="rId14" w:history="1">
        <w:r>
          <w:rPr>
            <w:rFonts w:hAnsi="楷体_GB2312"/>
            <w:color w:val="000000"/>
          </w:rPr>
          <w:t>用例</w:t>
        </w:r>
      </w:hyperlink>
      <w:r>
        <w:rPr>
          <w:rFonts w:ascii="楷体_GB2312" w:eastAsia="楷体_GB2312" w:hAnsi="楷体_GB2312" w:hint="eastAsia"/>
          <w:color w:val="000000"/>
          <w:sz w:val="28"/>
          <w:szCs w:val="28"/>
        </w:rPr>
        <w:t>，</w:t>
      </w:r>
    </w:p>
    <w:p w:rsidR="00A23CF8" w:rsidRDefault="0003594D" w:rsidP="0003594D">
      <w:pPr>
        <w:pStyle w:val="afb"/>
        <w:rPr>
          <w:rFonts w:ascii="楷体_GB2312" w:eastAsia="楷体_GB2312" w:hAnsi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color w:val="000000"/>
          <w:sz w:val="28"/>
          <w:szCs w:val="28"/>
        </w:rPr>
        <w:t xml:space="preserve">    </w:t>
      </w:r>
      <w:r>
        <w:rPr>
          <w:rFonts w:ascii="楷体_GB2312" w:eastAsia="楷体_GB2312" w:hint="eastAsia"/>
          <w:b/>
          <w:color w:val="000000"/>
          <w:sz w:val="28"/>
          <w:szCs w:val="28"/>
        </w:rPr>
        <w:t xml:space="preserve"> 状态图：</w:t>
      </w:r>
      <w:r>
        <w:rPr>
          <w:rFonts w:ascii="楷体_GB2312" w:eastAsia="楷体_GB2312" w:hAnsi="楷体_GB2312" w:hint="eastAsia"/>
          <w:color w:val="000000"/>
          <w:sz w:val="28"/>
          <w:szCs w:val="28"/>
        </w:rPr>
        <w:t>状态图(State  Diagram)是描述一个实体基于事件反应的动态行为，显示了该实体如何根据当前所处的状态对不同的时间做出反应的，用于显示状态机（它指定对象所在的状态序列）、使对象达到这些状态的事件和条件、以及达到这些状态时所发生的操作。</w:t>
      </w:r>
    </w:p>
    <w:p w:rsidR="00A23CF8" w:rsidRDefault="00A23CF8" w:rsidP="00A23CF8">
      <w:pPr>
        <w:pStyle w:val="2"/>
        <w:rPr>
          <w:rFonts w:hint="eastAsia"/>
        </w:rPr>
      </w:pPr>
      <w:bookmarkStart w:id="17" w:name="_Toc237167989"/>
      <w:bookmarkStart w:id="18" w:name="_Toc504058980"/>
      <w:r>
        <w:rPr>
          <w:rFonts w:hint="eastAsia"/>
        </w:rPr>
        <w:t>1.3</w:t>
      </w:r>
      <w:r>
        <w:rPr>
          <w:rFonts w:hint="eastAsia"/>
        </w:rPr>
        <w:t>参考文献</w:t>
      </w:r>
      <w:bookmarkEnd w:id="17"/>
      <w:bookmarkEnd w:id="18"/>
    </w:p>
    <w:p w:rsidR="00A23CF8" w:rsidRPr="00CC107A" w:rsidRDefault="00A23CF8" w:rsidP="00656830">
      <w:pPr>
        <w:pStyle w:val="a7"/>
        <w:ind w:firstLine="0"/>
        <w:jc w:val="left"/>
        <w:rPr>
          <w:rFonts w:ascii="楷体_GB2312" w:eastAsia="楷体_GB2312" w:hint="eastAsia"/>
          <w:sz w:val="28"/>
          <w:szCs w:val="28"/>
        </w:rPr>
      </w:pPr>
      <w:r w:rsidRPr="00CC107A">
        <w:rPr>
          <w:rFonts w:ascii="楷体_GB2312" w:eastAsia="楷体_GB2312" w:hint="eastAsia"/>
          <w:sz w:val="28"/>
          <w:szCs w:val="28"/>
        </w:rPr>
        <w:t>《中华人民共和国国家标准计算机软件产品开发文件编写指南》中华人民共和国电子工业部</w:t>
      </w:r>
    </w:p>
    <w:p w:rsidR="00A23CF8" w:rsidRDefault="00A23CF8" w:rsidP="00656830">
      <w:pPr>
        <w:tabs>
          <w:tab w:val="left" w:pos="1440"/>
        </w:tabs>
        <w:ind w:firstLineChars="200" w:firstLine="560"/>
        <w:jc w:val="left"/>
        <w:rPr>
          <w:rFonts w:ascii="楷体_GB2312" w:eastAsia="楷体_GB2312" w:hAnsi="宋体" w:hint="eastAsia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《中华人民共和国国家标准</w:t>
      </w:r>
      <w:r>
        <w:rPr>
          <w:rStyle w:val="aff2"/>
          <w:rFonts w:ascii="楷体_GB2312" w:eastAsia="楷体_GB2312" w:hAnsi="宋体" w:hint="eastAsia"/>
          <w:b w:val="0"/>
          <w:bCs w:val="0"/>
          <w:sz w:val="28"/>
          <w:szCs w:val="28"/>
        </w:rPr>
        <w:t>信息处理-数据流程图、程序流程图、系统流程图、程序网络图和系统资源图的文件编制符号及约定</w:t>
      </w:r>
      <w:r>
        <w:rPr>
          <w:rFonts w:ascii="楷体_GB2312" w:eastAsia="楷体_GB2312" w:hAnsi="宋体" w:hint="eastAsia"/>
          <w:sz w:val="28"/>
          <w:szCs w:val="28"/>
        </w:rPr>
        <w:t>》中华人民共和国机械电子工业部</w:t>
      </w:r>
    </w:p>
    <w:p w:rsidR="00A23CF8" w:rsidRDefault="00A23CF8" w:rsidP="00656830">
      <w:pPr>
        <w:tabs>
          <w:tab w:val="left" w:pos="1440"/>
        </w:tabs>
        <w:ind w:firstLineChars="200" w:firstLine="560"/>
        <w:jc w:val="left"/>
        <w:rPr>
          <w:rFonts w:ascii="楷体_GB2312" w:eastAsia="楷体_GB2312" w:hAnsi="宋体" w:hint="eastAsia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《中华人民共和国国家标准计算机软件产品开发文件编写指南》中华人民共和国电子工业部</w:t>
      </w:r>
    </w:p>
    <w:p w:rsidR="00A23CF8" w:rsidRDefault="00A23CF8" w:rsidP="00656830">
      <w:pPr>
        <w:tabs>
          <w:tab w:val="left" w:pos="1440"/>
        </w:tabs>
        <w:ind w:firstLineChars="200" w:firstLine="560"/>
        <w:jc w:val="left"/>
        <w:rPr>
          <w:rFonts w:ascii="楷体_GB2312" w:eastAsia="楷体_GB2312" w:hAnsi="宋体" w:hint="eastAsia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《中华人民共和国国家标准</w:t>
      </w:r>
      <w:r>
        <w:rPr>
          <w:rStyle w:val="aff2"/>
          <w:rFonts w:ascii="楷体_GB2312" w:eastAsia="楷体_GB2312" w:hAnsi="宋体" w:hint="eastAsia"/>
          <w:b w:val="0"/>
          <w:bCs w:val="0"/>
          <w:sz w:val="28"/>
          <w:szCs w:val="28"/>
        </w:rPr>
        <w:t>信息处理-数据流程图、程序流程图、系统流程图、程序网络图和系统资源图的文件编制符号及约定</w:t>
      </w:r>
      <w:r>
        <w:rPr>
          <w:rFonts w:ascii="楷体_GB2312" w:eastAsia="楷体_GB2312" w:hAnsi="宋体" w:hint="eastAsia"/>
          <w:sz w:val="28"/>
          <w:szCs w:val="28"/>
        </w:rPr>
        <w:t>》中华人民共和国机械电子工业部</w:t>
      </w:r>
    </w:p>
    <w:p w:rsidR="00A23CF8" w:rsidRDefault="00A23CF8" w:rsidP="00656830">
      <w:pPr>
        <w:ind w:firstLineChars="300" w:firstLine="840"/>
        <w:jc w:val="left"/>
        <w:rPr>
          <w:rFonts w:ascii="楷体_GB2312" w:eastAsia="楷体_GB2312" w:hAnsi="宋体" w:hint="eastAsia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lastRenderedPageBreak/>
        <w:t>GB8566-88计算机软件开发规范</w:t>
      </w:r>
    </w:p>
    <w:p w:rsidR="00A23CF8" w:rsidRDefault="00A23CF8" w:rsidP="00A23CF8">
      <w:pPr>
        <w:ind w:firstLineChars="300" w:firstLine="840"/>
        <w:rPr>
          <w:rFonts w:ascii="楷体_GB2312" w:eastAsia="楷体_GB2312" w:hAnsi="宋体" w:hint="eastAsia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 xml:space="preserve">GB9385-88计算机软件需求说明编制指南 </w:t>
      </w:r>
    </w:p>
    <w:p w:rsidR="00A23CF8" w:rsidRDefault="00A23CF8" w:rsidP="00A23CF8">
      <w:pPr>
        <w:ind w:firstLineChars="300" w:firstLine="840"/>
        <w:rPr>
          <w:rFonts w:ascii="楷体_GB2312" w:eastAsia="楷体_GB2312" w:hAnsi="宋体" w:hint="eastAsia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 xml:space="preserve">GB9386-88计算机软件测试文件编制规范 </w:t>
      </w:r>
    </w:p>
    <w:p w:rsidR="00A23CF8" w:rsidRDefault="00A23CF8" w:rsidP="00A23CF8">
      <w:pPr>
        <w:ind w:firstLineChars="300" w:firstLine="840"/>
        <w:rPr>
          <w:rFonts w:ascii="楷体_GB2312" w:eastAsia="楷体_GB2312" w:hAnsi="宋体" w:hint="eastAsia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 xml:space="preserve">BG/T12504-90计算机软件质量保证计划规范 </w:t>
      </w:r>
    </w:p>
    <w:p w:rsidR="00A23CF8" w:rsidRDefault="00A23CF8" w:rsidP="00A23CF8">
      <w:pPr>
        <w:pStyle w:val="afb"/>
        <w:ind w:firstLineChars="300" w:firstLine="840"/>
        <w:rPr>
          <w:rFonts w:ascii="楷体_GB2312" w:eastAsia="楷体_GB2312" w:hint="eastAsia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GB/T12505-90计算机软件配置管理计划规范</w:t>
      </w:r>
    </w:p>
    <w:p w:rsidR="00CA52E3" w:rsidRPr="00CA52E3" w:rsidRDefault="00CA52E3" w:rsidP="00CA52E3">
      <w:pPr>
        <w:keepNext/>
        <w:keepLines/>
        <w:spacing w:before="340" w:after="330" w:line="576" w:lineRule="auto"/>
        <w:outlineLvl w:val="0"/>
        <w:rPr>
          <w:rFonts w:eastAsia="黑体" w:hint="eastAsia"/>
          <w:b/>
          <w:bCs/>
          <w:kern w:val="44"/>
          <w:sz w:val="32"/>
          <w:szCs w:val="44"/>
        </w:rPr>
      </w:pPr>
      <w:bookmarkStart w:id="19" w:name="_Toc237167990"/>
      <w:bookmarkStart w:id="20" w:name="_Toc504058981"/>
      <w:r w:rsidRPr="00CA52E3">
        <w:rPr>
          <w:rFonts w:eastAsia="黑体" w:hint="eastAsia"/>
          <w:b/>
          <w:bCs/>
          <w:kern w:val="44"/>
          <w:sz w:val="32"/>
          <w:szCs w:val="44"/>
        </w:rPr>
        <w:t>二、系统框架结构</w:t>
      </w:r>
      <w:bookmarkEnd w:id="19"/>
      <w:bookmarkEnd w:id="20"/>
    </w:p>
    <w:p w:rsidR="00CA52E3" w:rsidRPr="00CA52E3" w:rsidRDefault="00CA52E3" w:rsidP="00CA52E3">
      <w:pPr>
        <w:widowControl/>
        <w:spacing w:beforeLines="50" w:before="156" w:afterLines="50" w:after="156"/>
        <w:ind w:firstLineChars="300" w:firstLine="840"/>
        <w:jc w:val="left"/>
        <w:rPr>
          <w:rFonts w:ascii="楷体_GB2312" w:eastAsia="楷体_GB2312" w:hAnsi="宋体" w:cs="Arial" w:hint="eastAsia"/>
          <w:color w:val="000000"/>
          <w:spacing w:val="8"/>
          <w:sz w:val="28"/>
          <w:szCs w:val="28"/>
        </w:rPr>
      </w:pPr>
      <w:r w:rsidRPr="00CA52E3">
        <w:rPr>
          <w:rFonts w:ascii="楷体_GB2312" w:eastAsia="楷体_GB2312" w:hAnsi="宋体" w:hint="eastAsia"/>
          <w:color w:val="000000"/>
          <w:sz w:val="28"/>
          <w:szCs w:val="28"/>
        </w:rPr>
        <w:t>本系统采用三层架构设计，</w:t>
      </w:r>
      <w:r w:rsidRPr="00CA52E3">
        <w:rPr>
          <w:rFonts w:ascii="楷体_GB2312" w:eastAsia="楷体_GB2312" w:hAnsi="宋体" w:cs="Arial" w:hint="eastAsia"/>
          <w:color w:val="000000"/>
          <w:spacing w:val="8"/>
          <w:sz w:val="28"/>
          <w:szCs w:val="28"/>
        </w:rPr>
        <w:t>三层架构就是将整个业务应用划分为：表现层（UI）、业务逻辑层（BLL）、数据访问层（DAL）。区分层次的目的即为了“高内聚，低耦合”的思想。</w:t>
      </w:r>
    </w:p>
    <w:p w:rsidR="00CA52E3" w:rsidRPr="00CA52E3" w:rsidRDefault="00CA52E3" w:rsidP="00CA52E3">
      <w:pPr>
        <w:widowControl/>
        <w:ind w:firstLineChars="200" w:firstLine="592"/>
        <w:jc w:val="left"/>
        <w:rPr>
          <w:rFonts w:ascii="楷体_GB2312" w:eastAsia="楷体_GB2312" w:hAnsi="宋体" w:cs="Arial" w:hint="eastAsia"/>
          <w:color w:val="000000"/>
          <w:spacing w:val="8"/>
          <w:kern w:val="0"/>
          <w:sz w:val="28"/>
          <w:szCs w:val="28"/>
        </w:rPr>
      </w:pPr>
      <w:r w:rsidRPr="00CA52E3">
        <w:rPr>
          <w:rFonts w:ascii="楷体_GB2312" w:eastAsia="楷体_GB2312" w:hAnsi="宋体" w:cs="Arial" w:hint="eastAsia"/>
          <w:color w:val="000000"/>
          <w:spacing w:val="8"/>
          <w:kern w:val="0"/>
          <w:sz w:val="28"/>
          <w:szCs w:val="28"/>
        </w:rPr>
        <w:t>１、表现层（UI）：通俗讲就是展现给用户的界面，即用户在使用一个系统的时候他的所见所得。</w:t>
      </w:r>
    </w:p>
    <w:p w:rsidR="00CA52E3" w:rsidRPr="00CA52E3" w:rsidRDefault="00CA52E3" w:rsidP="00CA52E3">
      <w:pPr>
        <w:widowControl/>
        <w:ind w:firstLineChars="200" w:firstLine="592"/>
        <w:jc w:val="left"/>
        <w:rPr>
          <w:rFonts w:ascii="楷体_GB2312" w:eastAsia="楷体_GB2312" w:hAnsi="宋体" w:cs="Arial" w:hint="eastAsia"/>
          <w:color w:val="000000"/>
          <w:spacing w:val="8"/>
          <w:kern w:val="0"/>
          <w:sz w:val="28"/>
          <w:szCs w:val="28"/>
        </w:rPr>
      </w:pPr>
      <w:r w:rsidRPr="00CA52E3">
        <w:rPr>
          <w:rFonts w:ascii="楷体_GB2312" w:eastAsia="楷体_GB2312" w:hAnsi="宋体" w:cs="Arial" w:hint="eastAsia"/>
          <w:color w:val="000000"/>
          <w:spacing w:val="8"/>
          <w:kern w:val="0"/>
          <w:sz w:val="28"/>
          <w:szCs w:val="28"/>
        </w:rPr>
        <w:t>２、业务逻辑层（BLL）：针对具体问题的操作，也可以说是对数据层的操作，对数据业务逻辑处理。</w:t>
      </w:r>
    </w:p>
    <w:p w:rsidR="00CA52E3" w:rsidRPr="00CA52E3" w:rsidRDefault="00CA52E3" w:rsidP="00CA52E3">
      <w:pPr>
        <w:widowControl/>
        <w:ind w:firstLineChars="200" w:firstLine="592"/>
        <w:jc w:val="left"/>
        <w:rPr>
          <w:rFonts w:ascii="楷体_GB2312" w:eastAsia="楷体_GB2312" w:hAnsi="宋体" w:cs="Arial" w:hint="eastAsia"/>
          <w:color w:val="000000"/>
          <w:spacing w:val="8"/>
          <w:sz w:val="28"/>
          <w:szCs w:val="28"/>
        </w:rPr>
      </w:pPr>
      <w:r w:rsidRPr="00CA52E3">
        <w:rPr>
          <w:rFonts w:ascii="楷体_GB2312" w:eastAsia="楷体_GB2312" w:hAnsi="宋体" w:cs="Arial" w:hint="eastAsia"/>
          <w:color w:val="000000"/>
          <w:spacing w:val="8"/>
          <w:sz w:val="28"/>
          <w:szCs w:val="28"/>
        </w:rPr>
        <w:t>３、数据访问层（DAL）：该层所做事务直接操作数据库，针对数据的增添、删除、修改、更新、查找等。</w:t>
      </w:r>
    </w:p>
    <w:p w:rsidR="00CA52E3" w:rsidRPr="00CA52E3" w:rsidRDefault="00CA52E3" w:rsidP="00CA52E3">
      <w:pPr>
        <w:widowControl/>
        <w:ind w:firstLineChars="200" w:firstLine="592"/>
        <w:jc w:val="left"/>
        <w:rPr>
          <w:rFonts w:ascii="楷体_GB2312" w:eastAsia="楷体_GB2312" w:hAnsi="宋体" w:hint="eastAsia"/>
          <w:sz w:val="28"/>
          <w:szCs w:val="28"/>
        </w:rPr>
      </w:pPr>
      <w:r w:rsidRPr="00CA52E3">
        <w:rPr>
          <w:rFonts w:ascii="楷体_GB2312" w:eastAsia="楷体_GB2312" w:hAnsi="宋体" w:cs="Arial" w:hint="eastAsia"/>
          <w:color w:val="000000"/>
          <w:spacing w:val="8"/>
          <w:sz w:val="28"/>
          <w:szCs w:val="28"/>
        </w:rPr>
        <w:t>3个层次中，系统主要功能和业务逻辑都在业务逻辑层进行处理。</w:t>
      </w:r>
      <w:r w:rsidRPr="00CA52E3">
        <w:rPr>
          <w:rFonts w:ascii="楷体_GB2312" w:eastAsia="楷体_GB2312" w:hAnsi="宋体" w:hint="eastAsia"/>
          <w:sz w:val="28"/>
          <w:szCs w:val="28"/>
        </w:rPr>
        <w:t>三层体系将业务规则、数据访问及合法性校验等工作放在中间层处理。客户端不直接与数据库交互，而是通过组件与中间层建立连接，再由中间层与数据库交互。中间层采用的是流行的Spring + Hibernate+Struts，为了将控制层与业务逻辑层分离，又细分为以下几种。</w:t>
      </w:r>
    </w:p>
    <w:p w:rsidR="00CA52E3" w:rsidRPr="00CA52E3" w:rsidRDefault="00CA52E3" w:rsidP="00CA52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_GB2312" w:eastAsia="楷体_GB2312" w:hAnsi="宋体" w:cs="Arial" w:hint="eastAsia"/>
          <w:kern w:val="0"/>
          <w:sz w:val="28"/>
          <w:szCs w:val="28"/>
        </w:rPr>
      </w:pPr>
      <w:r w:rsidRPr="00CA52E3">
        <w:rPr>
          <w:rFonts w:ascii="楷体_GB2312" w:eastAsia="楷体_GB2312" w:hAnsi="宋体" w:cs="Arial" w:hint="eastAsia"/>
          <w:b/>
          <w:kern w:val="0"/>
          <w:sz w:val="28"/>
          <w:szCs w:val="28"/>
        </w:rPr>
        <w:lastRenderedPageBreak/>
        <w:t>Web层：</w:t>
      </w:r>
      <w:r w:rsidRPr="00CA52E3">
        <w:rPr>
          <w:rFonts w:ascii="楷体_GB2312" w:eastAsia="楷体_GB2312" w:hAnsi="宋体" w:cs="Arial" w:hint="eastAsia"/>
          <w:kern w:val="0"/>
          <w:sz w:val="28"/>
          <w:szCs w:val="28"/>
        </w:rPr>
        <w:t xml:space="preserve">就是MVC模式里面的“C”（controller），负责控制业务逻辑层与表现层的交互，调用业务逻辑层，并将业务数据返回给表现层作组织表现，该系统的MVC框架采用Struts。 </w:t>
      </w:r>
    </w:p>
    <w:p w:rsidR="00CA52E3" w:rsidRPr="00CA52E3" w:rsidRDefault="00CA52E3" w:rsidP="00CA52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_GB2312" w:eastAsia="楷体_GB2312" w:hAnsi="宋体" w:cs="Arial" w:hint="eastAsia"/>
          <w:kern w:val="0"/>
          <w:sz w:val="28"/>
          <w:szCs w:val="28"/>
        </w:rPr>
      </w:pPr>
      <w:r w:rsidRPr="00CA52E3">
        <w:rPr>
          <w:rFonts w:ascii="楷体_GB2312" w:eastAsia="楷体_GB2312" w:hAnsi="宋体" w:cs="Arial" w:hint="eastAsia"/>
          <w:b/>
          <w:kern w:val="0"/>
          <w:sz w:val="28"/>
          <w:szCs w:val="28"/>
        </w:rPr>
        <w:t>Service层（就是业务逻辑层）</w:t>
      </w:r>
      <w:r w:rsidRPr="00CA52E3">
        <w:rPr>
          <w:rFonts w:ascii="楷体_GB2312" w:eastAsia="楷体_GB2312" w:hAnsi="宋体" w:cs="Arial" w:hint="eastAsia"/>
          <w:kern w:val="0"/>
          <w:sz w:val="28"/>
          <w:szCs w:val="28"/>
        </w:rPr>
        <w:t xml:space="preserve">：负责实现业务逻辑。业务逻辑层以DAO层为基础，通过对DAO组件的正面模式包装，完成系统所要求的业务逻辑。 </w:t>
      </w:r>
    </w:p>
    <w:p w:rsidR="00CA52E3" w:rsidRPr="00CA52E3" w:rsidRDefault="00CA52E3" w:rsidP="00CA52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_GB2312" w:eastAsia="楷体_GB2312" w:hAnsi="宋体" w:cs="Arial" w:hint="eastAsia"/>
          <w:kern w:val="0"/>
          <w:sz w:val="28"/>
          <w:szCs w:val="28"/>
        </w:rPr>
      </w:pPr>
      <w:r w:rsidRPr="00CA52E3">
        <w:rPr>
          <w:rFonts w:ascii="楷体_GB2312" w:eastAsia="楷体_GB2312" w:hAnsi="宋体" w:cs="Arial" w:hint="eastAsia"/>
          <w:b/>
          <w:kern w:val="0"/>
          <w:sz w:val="28"/>
          <w:szCs w:val="28"/>
        </w:rPr>
        <w:t>DAO层：</w:t>
      </w:r>
      <w:r w:rsidRPr="00CA52E3">
        <w:rPr>
          <w:rFonts w:ascii="楷体_GB2312" w:eastAsia="楷体_GB2312" w:hAnsi="宋体" w:cs="Arial" w:hint="eastAsia"/>
          <w:kern w:val="0"/>
          <w:sz w:val="28"/>
          <w:szCs w:val="28"/>
        </w:rPr>
        <w:t xml:space="preserve">负责与持久化对象交互。该层封装了数据的增、删、查、改的操作。 </w:t>
      </w:r>
    </w:p>
    <w:p w:rsidR="00CA52E3" w:rsidRPr="00CA52E3" w:rsidRDefault="00CA52E3" w:rsidP="00CA52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_GB2312" w:eastAsia="楷体_GB2312" w:hAnsi="宋体" w:cs="Arial" w:hint="eastAsia"/>
          <w:kern w:val="0"/>
          <w:sz w:val="28"/>
          <w:szCs w:val="28"/>
        </w:rPr>
      </w:pPr>
      <w:r w:rsidRPr="00CA52E3">
        <w:rPr>
          <w:rFonts w:ascii="楷体_GB2312" w:eastAsia="楷体_GB2312" w:hAnsi="宋体" w:cs="Arial" w:hint="eastAsia"/>
          <w:b/>
          <w:kern w:val="0"/>
          <w:sz w:val="28"/>
          <w:szCs w:val="28"/>
        </w:rPr>
        <w:t>PO（持久化对象）：</w:t>
      </w:r>
      <w:r w:rsidRPr="00CA52E3">
        <w:rPr>
          <w:rFonts w:ascii="楷体_GB2312" w:eastAsia="楷体_GB2312" w:hAnsi="宋体" w:cs="Arial" w:hint="eastAsia"/>
          <w:kern w:val="0"/>
          <w:sz w:val="28"/>
          <w:szCs w:val="28"/>
        </w:rPr>
        <w:t xml:space="preserve">通过实体关系映射工具将关系型数据库的数据映射成对象，很方便地实现以面向对象方式操作数据库，该系统采用Hibernate作为ORM框架，将Strust2作为流程控制。 </w:t>
      </w:r>
    </w:p>
    <w:p w:rsidR="00CA52E3" w:rsidRDefault="00CA52E3" w:rsidP="00CA52E3">
      <w:pPr>
        <w:widowControl/>
        <w:jc w:val="left"/>
        <w:rPr>
          <w:rFonts w:ascii="楷体_GB2312" w:eastAsia="楷体_GB2312" w:hAnsi="宋体"/>
          <w:sz w:val="28"/>
          <w:szCs w:val="28"/>
        </w:rPr>
      </w:pPr>
      <w:r w:rsidRPr="00CA52E3">
        <w:rPr>
          <w:rFonts w:ascii="楷体_GB2312" w:eastAsia="楷体_GB2312" w:hAnsi="宋体" w:hint="eastAsia"/>
          <w:sz w:val="28"/>
          <w:szCs w:val="28"/>
        </w:rPr>
        <w:t>Spring的作用贯穿了整个中间层，将Web层、Service层、DAO层及PO无缝整合，其数据服务层用来存放数据。</w:t>
      </w:r>
    </w:p>
    <w:p w:rsidR="001B5DFE" w:rsidRPr="001B5DFE" w:rsidRDefault="0031068B" w:rsidP="001B5DFE">
      <w:pPr>
        <w:widowControl/>
        <w:jc w:val="left"/>
        <w:rPr>
          <w:rFonts w:ascii="楷体_GB2312" w:eastAsia="楷体_GB2312" w:hAnsi="宋体" w:hint="eastAsia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其中使用的</w:t>
      </w:r>
      <w:r w:rsidR="001B5DFE" w:rsidRPr="001B5DFE">
        <w:rPr>
          <w:rFonts w:ascii="楷体_GB2312" w:eastAsia="楷体_GB2312" w:hAnsi="宋体" w:hint="eastAsia"/>
          <w:sz w:val="28"/>
          <w:szCs w:val="28"/>
        </w:rPr>
        <w:t>mybatis框架</w:t>
      </w:r>
      <w:r>
        <w:rPr>
          <w:rFonts w:ascii="楷体_GB2312" w:eastAsia="楷体_GB2312" w:hAnsi="宋体" w:hint="eastAsia"/>
          <w:sz w:val="28"/>
          <w:szCs w:val="28"/>
        </w:rPr>
        <w:t>详细如下图所示：</w:t>
      </w:r>
    </w:p>
    <w:p w:rsidR="001B5DFE" w:rsidRPr="00D85FA0" w:rsidRDefault="00817F8C" w:rsidP="001B5DFE">
      <w:r>
        <w:rPr>
          <w:noProof/>
        </w:rPr>
        <w:lastRenderedPageBreak/>
        <mc:AlternateContent>
          <mc:Choice Requires="wpc">
            <w:drawing>
              <wp:inline distT="0" distB="0" distL="0" distR="0" wp14:anchorId="1C8CCB2B" wp14:editId="605AE3F2">
                <wp:extent cx="6875780" cy="6737985"/>
                <wp:effectExtent l="0" t="0" r="4445" b="0"/>
                <wp:docPr id="131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361649" y="184377"/>
                            <a:ext cx="4285726" cy="9538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SqlMapConfig.xml</w:t>
                              </w:r>
                              <w:r>
                                <w:rPr>
                                  <w:rFonts w:hint="eastAsia"/>
                                </w:rPr>
                                <w:t>配置了数据源、事务等</w:t>
                              </w:r>
                              <w:r>
                                <w:rPr>
                                  <w:rFonts w:hint="eastAsia"/>
                                </w:rPr>
                                <w:t>mybatis</w:t>
                              </w:r>
                              <w:r>
                                <w:rPr>
                                  <w:rFonts w:hint="eastAsia"/>
                                </w:rPr>
                                <w:t>运行环境</w:t>
                              </w:r>
                            </w:p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配置映射文件（配置</w:t>
                              </w:r>
                              <w:r>
                                <w:rPr>
                                  <w:rFonts w:hint="eastAsia"/>
                                </w:rPr>
                                <w:t>sql</w:t>
                              </w:r>
                              <w:r>
                                <w:rPr>
                                  <w:rFonts w:hint="eastAsia"/>
                                </w:rPr>
                                <w:t>语句）</w:t>
                              </w:r>
                            </w:p>
                            <w:p w:rsidR="001B5DFE" w:rsidRPr="00DD7953" w:rsidRDefault="001B5DFE" w:rsidP="001B5DFE">
                              <w:r w:rsidRPr="00DD7953">
                                <w:rPr>
                                  <w:rFonts w:hint="eastAsia"/>
                                </w:rPr>
                                <w:t>mapper.xml</w:t>
                              </w:r>
                              <w:r w:rsidRPr="00DD7953">
                                <w:rPr>
                                  <w:rFonts w:hint="eastAsia"/>
                                </w:rPr>
                                <w:t>（映射文件）</w:t>
                              </w:r>
                            </w:p>
                            <w:p w:rsidR="001B5DFE" w:rsidRPr="00A12CB1" w:rsidRDefault="001B5DFE" w:rsidP="001B5DF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50174" y="1490535"/>
                            <a:ext cx="4286639" cy="5330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SqlSessionFactory</w:t>
                              </w:r>
                              <w:r>
                                <w:rPr>
                                  <w:rFonts w:hint="eastAsia"/>
                                </w:rPr>
                                <w:t>（会话工厂），根据配置文件创建工厂</w:t>
                              </w:r>
                            </w:p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作用：创建</w:t>
                              </w:r>
                              <w:r>
                                <w:rPr>
                                  <w:rFonts w:hint="eastAsia"/>
                                </w:rPr>
                                <w:t>SqlSession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1950298" y="5649977"/>
                            <a:ext cx="2847416" cy="404352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msyql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384465" y="2337575"/>
                            <a:ext cx="4198114" cy="5330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SqlSession</w:t>
                              </w:r>
                              <w:r>
                                <w:rPr>
                                  <w:rFonts w:hint="eastAsia"/>
                                </w:rPr>
                                <w:t>（会话），是一个接口，面向用户（程序员）的接口</w:t>
                              </w:r>
                            </w:p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作用：操作数据库（发出</w:t>
                              </w:r>
                              <w:r>
                                <w:rPr>
                                  <w:rFonts w:hint="eastAsia"/>
                                </w:rPr>
                                <w:t>sql</w:t>
                              </w:r>
                              <w:r>
                                <w:rPr>
                                  <w:rFonts w:hint="eastAsia"/>
                                </w:rPr>
                                <w:t>增、删、改、查）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10019" y="3196481"/>
                            <a:ext cx="4118715" cy="5330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Executor</w:t>
                              </w:r>
                              <w:r>
                                <w:rPr>
                                  <w:rFonts w:hint="eastAsia"/>
                                </w:rPr>
                                <w:t>（执行器），是一个接口（基本执行器、缓存执行器）</w:t>
                              </w:r>
                            </w:p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作用：</w:t>
                              </w:r>
                              <w:r>
                                <w:rPr>
                                  <w:rFonts w:hint="eastAsia"/>
                                </w:rPr>
                                <w:t>SqlSession</w:t>
                              </w:r>
                              <w:r>
                                <w:rPr>
                                  <w:rFonts w:hint="eastAsia"/>
                                </w:rPr>
                                <w:t>内部通过执行器操作数据库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70252" y="4098287"/>
                            <a:ext cx="3538280" cy="9346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mapped statement</w:t>
                              </w:r>
                              <w:r>
                                <w:rPr>
                                  <w:rFonts w:hint="eastAsia"/>
                                </w:rPr>
                                <w:t>（底层封装对象）</w:t>
                              </w:r>
                            </w:p>
                            <w:p w:rsidR="001B5DFE" w:rsidRPr="00DD7953" w:rsidRDefault="001B5DFE" w:rsidP="001B5DFE">
                              <w:r>
                                <w:rPr>
                                  <w:rFonts w:hint="eastAsia"/>
                                </w:rPr>
                                <w:t>作用：对操作数据库存储封装，包括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sql</w:t>
                              </w:r>
                              <w:r>
                                <w:rPr>
                                  <w:rFonts w:hint="eastAsia"/>
                                </w:rPr>
                                <w:t>语句，</w:t>
                              </w:r>
                              <w:r w:rsidRPr="00DD7953">
                                <w:rPr>
                                  <w:rFonts w:hint="eastAsia"/>
                                </w:rPr>
                                <w:t>输入参数、输出结果类型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3572960" y="1201190"/>
                            <a:ext cx="421637" cy="245532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3621329" y="2023586"/>
                            <a:ext cx="421637" cy="245532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3621329" y="2951862"/>
                            <a:ext cx="421637" cy="244619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3677000" y="3810768"/>
                            <a:ext cx="421637" cy="244619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3136721" y="5317732"/>
                            <a:ext cx="421637" cy="244619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972867" y="4363900"/>
                            <a:ext cx="477307" cy="381533"/>
                          </a:xfrm>
                          <a:prstGeom prst="rightArrow">
                            <a:avLst>
                              <a:gd name="adj1" fmla="val 50000"/>
                              <a:gd name="adj2" fmla="val 3128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463936" y="3832674"/>
                            <a:ext cx="843273" cy="21778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输出结果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类型</w:t>
                              </w:r>
                            </w:p>
                            <w:p w:rsidR="001B5DFE" w:rsidRDefault="001B5DFE" w:rsidP="001B5DFE"/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java</w:t>
                              </w:r>
                              <w:r>
                                <w:rPr>
                                  <w:rFonts w:hint="eastAsia"/>
                                </w:rPr>
                                <w:t>简单类型</w:t>
                              </w:r>
                            </w:p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hashmap</w:t>
                              </w:r>
                            </w:p>
                            <w:p w:rsidR="001B5DFE" w:rsidRDefault="001B5DFE" w:rsidP="001B5DFE"/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pojo</w:t>
                              </w:r>
                              <w:r>
                                <w:rPr>
                                  <w:rFonts w:hint="eastAsia"/>
                                </w:rPr>
                                <w:t>自定义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5100708" y="4331040"/>
                            <a:ext cx="317596" cy="381533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97129" y="3505906"/>
                            <a:ext cx="843273" cy="2178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输入参数类型</w:t>
                              </w:r>
                            </w:p>
                            <w:p w:rsidR="001B5DFE" w:rsidRDefault="001B5DFE" w:rsidP="001B5DFE"/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java</w:t>
                              </w:r>
                              <w:r>
                                <w:rPr>
                                  <w:rFonts w:hint="eastAsia"/>
                                </w:rPr>
                                <w:t>简单类型</w:t>
                              </w:r>
                            </w:p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hashmap</w:t>
                              </w:r>
                            </w:p>
                            <w:p w:rsidR="001B5DFE" w:rsidRDefault="001B5DFE" w:rsidP="001B5DFE"/>
                            <w:p w:rsidR="001B5DFE" w:rsidRDefault="001B5DFE" w:rsidP="001B5DFE">
                              <w:r>
                                <w:rPr>
                                  <w:rFonts w:hint="eastAsia"/>
                                </w:rPr>
                                <w:t>pojo</w:t>
                              </w:r>
                              <w:r>
                                <w:rPr>
                                  <w:rFonts w:hint="eastAsia"/>
                                </w:rPr>
                                <w:t>自定义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C8CCB2B" id="画布 3" o:spid="_x0000_s1026" editas="canvas" style="width:541.4pt;height:530.55pt;mso-position-horizontal-relative:char;mso-position-vertical-relative:line" coordsize="68757,67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8757;height:67379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13616;top:1843;width:42857;height:9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<v:textbox>
                    <w:txbxContent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SqlMapConfig.xml</w:t>
                        </w:r>
                        <w:r>
                          <w:rPr>
                            <w:rFonts w:hint="eastAsia"/>
                          </w:rPr>
                          <w:t>配置了数据源、事务等</w:t>
                        </w:r>
                        <w:r>
                          <w:rPr>
                            <w:rFonts w:hint="eastAsia"/>
                          </w:rPr>
                          <w:t>mybatis</w:t>
                        </w:r>
                        <w:r>
                          <w:rPr>
                            <w:rFonts w:hint="eastAsia"/>
                          </w:rPr>
                          <w:t>运行环境</w:t>
                        </w:r>
                      </w:p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配置映射文件（配置</w:t>
                        </w:r>
                        <w:r>
                          <w:rPr>
                            <w:rFonts w:hint="eastAsia"/>
                          </w:rPr>
                          <w:t>sql</w:t>
                        </w:r>
                        <w:r>
                          <w:rPr>
                            <w:rFonts w:hint="eastAsia"/>
                          </w:rPr>
                          <w:t>语句）</w:t>
                        </w:r>
                      </w:p>
                      <w:p w:rsidR="001B5DFE" w:rsidRPr="00DD7953" w:rsidRDefault="001B5DFE" w:rsidP="001B5DFE">
                        <w:r w:rsidRPr="00DD7953">
                          <w:rPr>
                            <w:rFonts w:hint="eastAsia"/>
                          </w:rPr>
                          <w:t>mapper.xml</w:t>
                        </w:r>
                        <w:r w:rsidRPr="00DD7953">
                          <w:rPr>
                            <w:rFonts w:hint="eastAsia"/>
                          </w:rPr>
                          <w:t>（映射文件）</w:t>
                        </w:r>
                      </w:p>
                      <w:p w:rsidR="001B5DFE" w:rsidRPr="00A12CB1" w:rsidRDefault="001B5DFE" w:rsidP="001B5DFE"/>
                    </w:txbxContent>
                  </v:textbox>
                </v:shape>
                <v:shape id="Text Box 6" o:spid="_x0000_s1029" type="#_x0000_t202" style="position:absolute;left:14501;top:14905;width:42867;height:5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<v:textbox>
                    <w:txbxContent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SqlSessionFactory</w:t>
                        </w:r>
                        <w:r>
                          <w:rPr>
                            <w:rFonts w:hint="eastAsia"/>
                          </w:rPr>
                          <w:t>（会话工厂），根据配置文件创建工厂</w:t>
                        </w:r>
                      </w:p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作用：创建</w:t>
                        </w:r>
                        <w:r>
                          <w:rPr>
                            <w:rFonts w:hint="eastAsia"/>
                          </w:rPr>
                          <w:t>SqlSession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AutoShape 7" o:spid="_x0000_s1030" type="#_x0000_t132" style="position:absolute;left:19502;top:56499;width:28475;height:4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">
                  <v:textbox>
                    <w:txbxContent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msyql</w:t>
                        </w:r>
                      </w:p>
                    </w:txbxContent>
                  </v:textbox>
                </v:shape>
                <v:shape id="Text Box 8" o:spid="_x0000_s1031" type="#_x0000_t202" style="position:absolute;left:13844;top:23375;width:41981;height:5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2HcxQAAANs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">
                  <v:textbox>
                    <w:txbxContent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SqlSession</w:t>
                        </w:r>
                        <w:r>
                          <w:rPr>
                            <w:rFonts w:hint="eastAsia"/>
                          </w:rPr>
                          <w:t>（会话），是一个接口，面向用户（程序员）的接口</w:t>
                        </w:r>
                      </w:p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作用：操作数据库（发出</w:t>
                        </w:r>
                        <w:r>
                          <w:rPr>
                            <w:rFonts w:hint="eastAsia"/>
                          </w:rPr>
                          <w:t>sql</w:t>
                        </w:r>
                        <w:r>
                          <w:rPr>
                            <w:rFonts w:hint="eastAsia"/>
                          </w:rPr>
                          <w:t>增、删、改、查）</w:t>
                        </w:r>
                      </w:p>
                    </w:txbxContent>
                  </v:textbox>
                </v:shape>
                <v:shape id="Text Box 9" o:spid="_x0000_s1032" type="#_x0000_t202" style="position:absolute;left:14100;top:31964;width:41187;height:5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<v:textbox>
                    <w:txbxContent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Executor</w:t>
                        </w:r>
                        <w:r>
                          <w:rPr>
                            <w:rFonts w:hint="eastAsia"/>
                          </w:rPr>
                          <w:t>（执行器），是一个接口（基本执行器、缓存执行器）</w:t>
                        </w:r>
                      </w:p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作用：</w:t>
                        </w:r>
                        <w:r>
                          <w:rPr>
                            <w:rFonts w:hint="eastAsia"/>
                          </w:rPr>
                          <w:t>SqlSession</w:t>
                        </w:r>
                        <w:r>
                          <w:rPr>
                            <w:rFonts w:hint="eastAsia"/>
                          </w:rPr>
                          <w:t>内部通过执行器操作数据库</w:t>
                        </w:r>
                      </w:p>
                    </w:txbxContent>
                  </v:textbox>
                </v:shape>
                <v:shape id="Text Box 10" o:spid="_x0000_s1033" type="#_x0000_t202" style="position:absolute;left:14702;top:40982;width:35383;height:9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">
                  <v:textbox>
                    <w:txbxContent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mapped statement</w:t>
                        </w:r>
                        <w:r>
                          <w:rPr>
                            <w:rFonts w:hint="eastAsia"/>
                          </w:rPr>
                          <w:t>（底层封装对象）</w:t>
                        </w:r>
                      </w:p>
                      <w:p w:rsidR="001B5DFE" w:rsidRPr="00DD7953" w:rsidRDefault="001B5DFE" w:rsidP="001B5DFE">
                        <w:r>
                          <w:rPr>
                            <w:rFonts w:hint="eastAsia"/>
                          </w:rPr>
                          <w:t>作用：对操作数据库存储封装，包括</w:t>
                        </w:r>
                        <w:r>
                          <w:rPr>
                            <w:rFonts w:hint="eastAsia"/>
                          </w:rPr>
                          <w:t xml:space="preserve"> sql</w:t>
                        </w:r>
                        <w:r>
                          <w:rPr>
                            <w:rFonts w:hint="eastAsia"/>
                          </w:rPr>
                          <w:t>语句，</w:t>
                        </w:r>
                        <w:r w:rsidRPr="00DD7953">
                          <w:rPr>
                            <w:rFonts w:hint="eastAsia"/>
                          </w:rPr>
                          <w:t>输入参数、输出结果类型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1" o:spid="_x0000_s1034" type="#_x0000_t67" style="position:absolute;left:35729;top:12011;width:4216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">
                  <v:textbox style="layout-flow:vertical-ideographic"/>
                </v:shape>
                <v:shape id="AutoShape 12" o:spid="_x0000_s1035" type="#_x0000_t67" style="position:absolute;left:36213;top:20235;width:4216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">
                  <v:textbox style="layout-flow:vertical-ideographic"/>
                </v:shape>
                <v:shape id="AutoShape 13" o:spid="_x0000_s1036" type="#_x0000_t67" style="position:absolute;left:36213;top:29518;width:4216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">
                  <v:textbox style="layout-flow:vertical-ideographic"/>
                </v:shape>
                <v:shape id="AutoShape 14" o:spid="_x0000_s1037" type="#_x0000_t67" style="position:absolute;left:36770;top:38107;width:4216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">
                  <v:textbox style="layout-flow:vertical-ideographic"/>
                </v:shape>
                <v:shape id="AutoShape 15" o:spid="_x0000_s1038" type="#_x0000_t67" style="position:absolute;left:31367;top:53177;width:4216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">
                  <v:textbox style="layout-flow:vertical-ideographic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17" o:spid="_x0000_s1039" type="#_x0000_t13" style="position:absolute;left:9728;top:43639;width:4773;height:3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" adj="16199"/>
                <v:shape id="Text Box 18" o:spid="_x0000_s1040" type="#_x0000_t202" style="position:absolute;left:54639;top:38326;width:8433;height:2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zolwgAAANw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">
                  <v:textbox>
                    <w:txbxContent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输出结果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类型</w:t>
                        </w:r>
                      </w:p>
                      <w:p w:rsidR="001B5DFE" w:rsidRDefault="001B5DFE" w:rsidP="001B5DFE"/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java</w:t>
                        </w:r>
                        <w:r>
                          <w:rPr>
                            <w:rFonts w:hint="eastAsia"/>
                          </w:rPr>
                          <w:t>简单类型</w:t>
                        </w:r>
                      </w:p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hashmap</w:t>
                        </w:r>
                      </w:p>
                      <w:p w:rsidR="001B5DFE" w:rsidRDefault="001B5DFE" w:rsidP="001B5DFE"/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pojo</w:t>
                        </w:r>
                        <w:r>
                          <w:rPr>
                            <w:rFonts w:hint="eastAsia"/>
                          </w:rPr>
                          <w:t>自定义</w:t>
                        </w:r>
                      </w:p>
                    </w:txbxContent>
                  </v:textbox>
                </v:shape>
                <v:shape id="AutoShape 19" o:spid="_x0000_s1041" type="#_x0000_t13" style="position:absolute;left:51007;top:43310;width:3176;height:3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"/>
                <v:shape id="Text Box 16" o:spid="_x0000_s1042" type="#_x0000_t202" style="position:absolute;left:1971;top:35059;width:8433;height:2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QHJwwAAANw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SeH/mXiBXPwBAAD//wMAUEsBAi0AFAAGAAgAAAAhANvh9svuAAAAhQEAABMAAAAAAAAAAAAA&#10;AAAAAAAAAFtDb250ZW50X1R5cGVzXS54bWxQSwECLQAUAAYACAAAACEAWvQsW78AAAAVAQAACwAA&#10;AAAAAAAAAAAAAAAfAQAAX3JlbHMvLnJlbHNQSwECLQAUAAYACAAAACEASXUBycMAAADcAAAADwAA&#10;AAAAAAAAAAAAAAAHAgAAZHJzL2Rvd25yZXYueG1sUEsFBgAAAAADAAMAtwAAAPcCAAAAAA==&#10;">
                  <v:textbox>
                    <w:txbxContent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输入参数类型</w:t>
                        </w:r>
                      </w:p>
                      <w:p w:rsidR="001B5DFE" w:rsidRDefault="001B5DFE" w:rsidP="001B5DFE"/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java</w:t>
                        </w:r>
                        <w:r>
                          <w:rPr>
                            <w:rFonts w:hint="eastAsia"/>
                          </w:rPr>
                          <w:t>简单类型</w:t>
                        </w:r>
                      </w:p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hashmap</w:t>
                        </w:r>
                      </w:p>
                      <w:p w:rsidR="001B5DFE" w:rsidRDefault="001B5DFE" w:rsidP="001B5DFE"/>
                      <w:p w:rsidR="001B5DFE" w:rsidRDefault="001B5DFE" w:rsidP="001B5DFE">
                        <w:r>
                          <w:rPr>
                            <w:rFonts w:hint="eastAsia"/>
                          </w:rPr>
                          <w:t>pojo</w:t>
                        </w:r>
                        <w:r>
                          <w:rPr>
                            <w:rFonts w:hint="eastAsia"/>
                          </w:rPr>
                          <w:t>自定义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A52E3" w:rsidRDefault="001B5DFE" w:rsidP="00CA52E3">
      <w:pPr>
        <w:widowControl/>
        <w:jc w:val="left"/>
        <w:rPr>
          <w:rFonts w:ascii="楷体_GB2312" w:eastAsia="楷体_GB2312" w:hAnsi="宋体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Spring</w:t>
      </w:r>
      <w:r>
        <w:rPr>
          <w:rFonts w:ascii="楷体_GB2312" w:eastAsia="楷体_GB2312" w:hAnsi="宋体"/>
          <w:sz w:val="28"/>
          <w:szCs w:val="28"/>
        </w:rPr>
        <w:t>MVC</w:t>
      </w:r>
    </w:p>
    <w:p w:rsidR="001B5DFE" w:rsidRDefault="00817F8C" w:rsidP="00CA52E3">
      <w:pPr>
        <w:widowControl/>
        <w:jc w:val="left"/>
        <w:rPr>
          <w:rFonts w:ascii="楷体_GB2312" w:eastAsia="楷体_GB2312" w:hAnsi="宋体"/>
          <w:sz w:val="28"/>
          <w:szCs w:val="28"/>
        </w:rPr>
      </w:pPr>
      <w:r w:rsidRPr="006414EF">
        <w:rPr>
          <w:noProof/>
        </w:rPr>
        <w:lastRenderedPageBreak/>
        <w:drawing>
          <wp:inline distT="0" distB="0" distL="0" distR="0" wp14:anchorId="19E7A504" wp14:editId="66B245B8">
            <wp:extent cx="5334000" cy="3940810"/>
            <wp:effectExtent l="0" t="0" r="0" b="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DFE" w:rsidRPr="00CA52E3" w:rsidRDefault="001B5DFE" w:rsidP="00CA52E3">
      <w:pPr>
        <w:widowControl/>
        <w:jc w:val="left"/>
        <w:rPr>
          <w:rFonts w:ascii="楷体_GB2312" w:eastAsia="楷体_GB2312" w:hAnsi="宋体" w:hint="eastAsia"/>
          <w:sz w:val="28"/>
          <w:szCs w:val="28"/>
        </w:rPr>
      </w:pPr>
    </w:p>
    <w:p w:rsidR="00A23CF8" w:rsidRDefault="00CA52E3" w:rsidP="00CA52E3">
      <w:pPr>
        <w:pStyle w:val="afb"/>
        <w:rPr>
          <w:rFonts w:ascii="楷体_GB2312" w:eastAsia="楷体_GB2312"/>
          <w:sz w:val="28"/>
          <w:szCs w:val="28"/>
        </w:rPr>
      </w:pPr>
      <w:r w:rsidRPr="00CA52E3">
        <w:rPr>
          <w:rFonts w:ascii="楷体_GB2312" w:eastAsia="楷体_GB2312" w:hint="eastAsia"/>
          <w:sz w:val="28"/>
          <w:szCs w:val="28"/>
        </w:rPr>
        <w:t>这三层的结构层次</w:t>
      </w:r>
      <w:r w:rsidR="001B5DFE">
        <w:rPr>
          <w:rFonts w:ascii="楷体_GB2312" w:eastAsia="楷体_GB2312" w:hint="eastAsia"/>
          <w:sz w:val="28"/>
          <w:szCs w:val="28"/>
        </w:rPr>
        <w:t>简单表示如下图</w:t>
      </w:r>
      <w:r w:rsidRPr="00CA52E3">
        <w:rPr>
          <w:rFonts w:ascii="楷体_GB2312" w:eastAsia="楷体_GB2312" w:hint="eastAsia"/>
          <w:sz w:val="28"/>
          <w:szCs w:val="28"/>
        </w:rPr>
        <w:t>：</w:t>
      </w:r>
    </w:p>
    <w:p w:rsidR="00CA52E3" w:rsidRPr="00A23CF8" w:rsidRDefault="00817F8C" w:rsidP="00CA52E3">
      <w:pPr>
        <w:pStyle w:val="afb"/>
        <w:rPr>
          <w:rFonts w:ascii="楷体_GB2312" w:eastAsia="楷体_GB2312" w:hAnsi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602997AE" wp14:editId="36ACE75F">
            <wp:extent cx="6041390" cy="3145790"/>
            <wp:effectExtent l="0" t="0" r="0" b="0"/>
            <wp:docPr id="133" name="图片 133" descr="1717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17173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53" w:rsidRPr="00DD7953" w:rsidRDefault="0003594D" w:rsidP="00DD7953">
      <w:pPr>
        <w:pStyle w:val="1"/>
        <w:rPr>
          <w:rFonts w:eastAsia="黑体" w:hint="eastAsia"/>
          <w:b/>
          <w:bCs/>
          <w:kern w:val="44"/>
          <w:sz w:val="32"/>
          <w:szCs w:val="44"/>
        </w:rPr>
      </w:pPr>
      <w:r>
        <w:rPr>
          <w:sz w:val="24"/>
        </w:rPr>
        <w:br w:type="page"/>
      </w:r>
      <w:bookmarkStart w:id="21" w:name="_Toc237167991"/>
      <w:bookmarkStart w:id="22" w:name="_Toc504058982"/>
      <w:r w:rsidR="00DD7953" w:rsidRPr="00DD7953">
        <w:rPr>
          <w:rFonts w:eastAsia="黑体" w:hint="eastAsia"/>
          <w:b/>
          <w:bCs/>
          <w:kern w:val="44"/>
          <w:sz w:val="32"/>
          <w:szCs w:val="44"/>
        </w:rPr>
        <w:lastRenderedPageBreak/>
        <w:t>三、系统的结构</w:t>
      </w:r>
      <w:bookmarkEnd w:id="21"/>
      <w:bookmarkEnd w:id="22"/>
    </w:p>
    <w:p w:rsidR="004C581F" w:rsidRDefault="00DD7953" w:rsidP="004C581F">
      <w:pPr>
        <w:ind w:firstLineChars="200" w:firstLine="560"/>
        <w:rPr>
          <w:rFonts w:ascii="楷体_GB2312" w:eastAsia="楷体_GB2312" w:hAnsi="宋体" w:hint="eastAsia"/>
          <w:sz w:val="28"/>
          <w:szCs w:val="28"/>
        </w:rPr>
      </w:pPr>
      <w:r w:rsidRPr="00DD7953">
        <w:rPr>
          <w:rFonts w:ascii="楷体_GB2312" w:eastAsia="楷体_GB2312" w:hAnsi="宋体" w:hint="eastAsia"/>
          <w:sz w:val="28"/>
          <w:szCs w:val="28"/>
        </w:rPr>
        <w:t>系统的结构主要由两方面构成，一是系统的软件结构框图，二是系统的硬件结构框图。软件结构框图中将给出系统所应分层的顶级模块；而硬件结构框图将给出系统运行的硬件结构示意图；</w:t>
      </w:r>
      <w:r w:rsidRPr="00DD7953">
        <w:rPr>
          <w:rFonts w:ascii="楷体_GB2312" w:eastAsia="楷体_GB2312" w:hint="eastAsia"/>
          <w:sz w:val="28"/>
          <w:szCs w:val="28"/>
        </w:rPr>
        <w:t>本软件采用传统的软件开发生命周期的方法，采用自顶向下，逐步求精的结构化的软件设计方法</w:t>
      </w:r>
      <w:r w:rsidRPr="00DD7953">
        <w:rPr>
          <w:rFonts w:ascii="楷体_GB2312" w:eastAsia="楷体_GB2312" w:hAnsi="宋体" w:hint="eastAsia"/>
          <w:sz w:val="28"/>
          <w:szCs w:val="28"/>
        </w:rPr>
        <w:t>，图表如下：</w:t>
      </w:r>
    </w:p>
    <w:p w:rsidR="004C581F" w:rsidRPr="006414EF" w:rsidRDefault="00817F8C" w:rsidP="004C581F">
      <w:pPr>
        <w:ind w:firstLineChars="200" w:firstLine="420"/>
        <w:rPr>
          <w:noProof/>
        </w:rPr>
      </w:pPr>
      <w:r w:rsidRPr="006414EF">
        <w:rPr>
          <w:noProof/>
        </w:rPr>
        <w:drawing>
          <wp:inline distT="0" distB="0" distL="0" distR="0" wp14:anchorId="2234F657" wp14:editId="64DB1E60">
            <wp:extent cx="4604385" cy="3515995"/>
            <wp:effectExtent l="0" t="0" r="0" b="0"/>
            <wp:docPr id="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4" t="20520" r="29590" b="27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81F" w:rsidRDefault="00817F8C" w:rsidP="004C581F">
      <w:pPr>
        <w:ind w:firstLineChars="200" w:firstLine="560"/>
        <w:rPr>
          <w:rFonts w:ascii="楷体_GB2312" w:eastAsia="楷体_GB2312" w:hAnsi="宋体" w:hint="eastAsia"/>
          <w:sz w:val="28"/>
          <w:szCs w:val="28"/>
        </w:rPr>
      </w:pPr>
      <w:r>
        <w:rPr>
          <w:rFonts w:ascii="楷体_GB2312" w:eastAsia="楷体_GB2312"/>
          <w:noProof/>
          <w:sz w:val="28"/>
          <w:szCs w:val="28"/>
        </w:rPr>
        <w:drawing>
          <wp:inline distT="0" distB="0" distL="0" distR="0" wp14:anchorId="4529409C" wp14:editId="5AA0848D">
            <wp:extent cx="4105910" cy="2557780"/>
            <wp:effectExtent l="0" t="0" r="0" b="0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2557780"/>
                    </a:xfrm>
                    <a:prstGeom prst="rect">
                      <a:avLst/>
                    </a:prstGeom>
                    <a:solidFill>
                      <a:srgbClr val="FFCC99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81F" w:rsidRDefault="004C581F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 w:hint="eastAsia"/>
          <w:sz w:val="24"/>
        </w:rPr>
      </w:pPr>
    </w:p>
    <w:p w:rsidR="004C581F" w:rsidRPr="004C581F" w:rsidRDefault="004C581F" w:rsidP="004C581F">
      <w:pPr>
        <w:pStyle w:val="1"/>
        <w:rPr>
          <w:rFonts w:eastAsia="黑体" w:hint="eastAsia"/>
          <w:b/>
          <w:bCs/>
          <w:kern w:val="44"/>
          <w:sz w:val="32"/>
          <w:szCs w:val="44"/>
        </w:rPr>
      </w:pPr>
      <w:bookmarkStart w:id="23" w:name="_Toc504058983"/>
      <w:r w:rsidRPr="004C581F">
        <w:rPr>
          <w:rFonts w:eastAsia="黑体" w:hint="eastAsia"/>
          <w:b/>
          <w:bCs/>
          <w:kern w:val="44"/>
          <w:sz w:val="32"/>
          <w:szCs w:val="44"/>
        </w:rPr>
        <w:lastRenderedPageBreak/>
        <w:t>四、本软件各模块的设计说明</w:t>
      </w:r>
      <w:bookmarkEnd w:id="23"/>
    </w:p>
    <w:p w:rsidR="001B64C3" w:rsidRPr="001B64C3" w:rsidRDefault="001B64C3" w:rsidP="001B64C3">
      <w:pPr>
        <w:pStyle w:val="3"/>
        <w:keepNext w:val="0"/>
        <w:keepLines w:val="0"/>
        <w:widowControl/>
        <w:numPr>
          <w:ilvl w:val="0"/>
          <w:numId w:val="9"/>
        </w:numPr>
        <w:tabs>
          <w:tab w:val="clear" w:pos="0"/>
          <w:tab w:val="clear" w:pos="420"/>
        </w:tabs>
        <w:spacing w:before="100" w:beforeAutospacing="1" w:after="100" w:afterAutospacing="1" w:line="240" w:lineRule="auto"/>
        <w:ind w:left="0" w:firstLine="0"/>
        <w:jc w:val="left"/>
        <w:rPr>
          <w:rFonts w:ascii="宋体" w:hAnsi="宋体" w:hint="eastAsia"/>
          <w:bCs/>
          <w:kern w:val="0"/>
          <w:sz w:val="28"/>
          <w:szCs w:val="27"/>
        </w:rPr>
      </w:pPr>
      <w:bookmarkStart w:id="24" w:name="_Toc237167994"/>
      <w:bookmarkStart w:id="25" w:name="_Toc504058984"/>
      <w:r w:rsidRPr="001B64C3">
        <w:rPr>
          <w:rFonts w:ascii="宋体" w:hAnsi="宋体" w:hint="eastAsia"/>
          <w:bCs/>
          <w:kern w:val="0"/>
          <w:sz w:val="28"/>
          <w:szCs w:val="27"/>
        </w:rPr>
        <w:t>4.1.1</w:t>
      </w:r>
      <w:r>
        <w:rPr>
          <w:rFonts w:ascii="宋体" w:hAnsi="宋体" w:hint="eastAsia"/>
          <w:bCs/>
          <w:kern w:val="0"/>
          <w:sz w:val="28"/>
          <w:szCs w:val="27"/>
        </w:rPr>
        <w:t>系统</w:t>
      </w:r>
      <w:r w:rsidRPr="001B64C3">
        <w:rPr>
          <w:rFonts w:ascii="宋体" w:hAnsi="宋体" w:hint="eastAsia"/>
          <w:bCs/>
          <w:kern w:val="0"/>
          <w:sz w:val="28"/>
          <w:szCs w:val="27"/>
        </w:rPr>
        <w:t>管理</w:t>
      </w:r>
      <w:bookmarkEnd w:id="24"/>
      <w:bookmarkEnd w:id="25"/>
    </w:p>
    <w:p w:rsidR="001B64C3" w:rsidRDefault="001B64C3" w:rsidP="001B64C3">
      <w:pPr>
        <w:pStyle w:val="afb"/>
        <w:ind w:firstLine="420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模块描述：</w:t>
      </w:r>
      <w:r w:rsidRPr="001B64C3">
        <w:rPr>
          <w:rFonts w:ascii="楷体_GB2312" w:eastAsia="楷体_GB2312" w:hint="eastAsia"/>
          <w:color w:val="000000"/>
          <w:sz w:val="28"/>
          <w:szCs w:val="28"/>
        </w:rPr>
        <w:t>通过此功能维护完菜单信息后，当用户进入系统后看到的</w:t>
      </w:r>
    </w:p>
    <w:p w:rsidR="001B64C3" w:rsidRPr="001B64C3" w:rsidRDefault="001B64C3" w:rsidP="001B64C3">
      <w:pPr>
        <w:pStyle w:val="afb"/>
        <w:ind w:left="1680"/>
        <w:rPr>
          <w:rFonts w:ascii="楷体_GB2312" w:eastAsia="楷体_GB2312" w:hint="eastAsia"/>
          <w:color w:val="000000"/>
          <w:sz w:val="28"/>
          <w:szCs w:val="28"/>
        </w:rPr>
      </w:pPr>
      <w:r w:rsidRPr="001B64C3">
        <w:rPr>
          <w:rFonts w:ascii="楷体_GB2312" w:eastAsia="楷体_GB2312" w:hint="eastAsia"/>
          <w:color w:val="000000"/>
          <w:sz w:val="28"/>
          <w:szCs w:val="28"/>
        </w:rPr>
        <w:t>菜单可以根据权限动态展示不同的菜单。</w:t>
      </w:r>
      <w:r w:rsidR="00345557">
        <w:rPr>
          <w:rFonts w:ascii="楷体_GB2312" w:eastAsia="楷体_GB2312" w:hint="eastAsia"/>
          <w:color w:val="000000"/>
          <w:sz w:val="28"/>
          <w:szCs w:val="28"/>
        </w:rPr>
        <w:t>同时显示系统公告以及系统版本信息。</w:t>
      </w:r>
    </w:p>
    <w:p w:rsidR="001B64C3" w:rsidRDefault="001B64C3" w:rsidP="001B64C3">
      <w:pPr>
        <w:pStyle w:val="afb"/>
        <w:ind w:firstLine="420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功    能：</w:t>
      </w:r>
      <w:r w:rsidRPr="001B64C3">
        <w:rPr>
          <w:rFonts w:ascii="楷体_GB2312" w:eastAsia="楷体_GB2312" w:hint="eastAsia"/>
          <w:color w:val="000000"/>
          <w:sz w:val="28"/>
          <w:szCs w:val="28"/>
        </w:rPr>
        <w:t>实现对系统菜单信息的添加，删除，修改，查询和查看</w:t>
      </w:r>
    </w:p>
    <w:p w:rsidR="001B64C3" w:rsidRPr="001B64C3" w:rsidRDefault="00345557" w:rsidP="001B64C3">
      <w:pPr>
        <w:pStyle w:val="afb"/>
        <w:ind w:left="1260"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color w:val="000000"/>
          <w:sz w:val="28"/>
          <w:szCs w:val="28"/>
        </w:rPr>
        <w:t>功能，系统需要维护菜单的信息</w:t>
      </w:r>
      <w:r w:rsidR="001B64C3">
        <w:rPr>
          <w:rFonts w:ascii="楷体_GB2312" w:eastAsia="楷体_GB2312" w:hint="eastAsia"/>
          <w:color w:val="000000"/>
          <w:sz w:val="28"/>
          <w:szCs w:val="28"/>
        </w:rPr>
        <w:t>。</w:t>
      </w:r>
    </w:p>
    <w:p w:rsidR="001B64C3" w:rsidRDefault="001B64C3" w:rsidP="001B64C3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性    能：</w:t>
      </w:r>
      <w:r>
        <w:rPr>
          <w:rFonts w:ascii="楷体_GB2312" w:eastAsia="楷体_GB2312" w:hint="eastAsia"/>
          <w:color w:val="000000"/>
          <w:sz w:val="28"/>
          <w:szCs w:val="28"/>
        </w:rPr>
        <w:t>页面风格与主页面风格一致。</w:t>
      </w:r>
    </w:p>
    <w:p w:rsidR="001B64C3" w:rsidRDefault="001B64C3" w:rsidP="001B64C3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color w:val="000000"/>
          <w:sz w:val="28"/>
          <w:szCs w:val="28"/>
        </w:rPr>
        <w:t xml:space="preserve">          页面操作要方便用户使用。</w:t>
      </w:r>
    </w:p>
    <w:p w:rsidR="001B64C3" w:rsidRDefault="001B64C3" w:rsidP="001B64C3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输 出 项：</w:t>
      </w:r>
      <w:r w:rsidR="00CB21CC">
        <w:rPr>
          <w:rFonts w:ascii="楷体_GB2312" w:eastAsia="楷体_GB2312" w:hint="eastAsia"/>
          <w:color w:val="000000"/>
          <w:sz w:val="28"/>
          <w:szCs w:val="28"/>
        </w:rPr>
        <w:t>根据不同用户显示不同系统菜单选项</w:t>
      </w:r>
    </w:p>
    <w:p w:rsidR="004E7744" w:rsidRDefault="001B64C3" w:rsidP="004E7744">
      <w:pPr>
        <w:pStyle w:val="afb"/>
        <w:ind w:leftChars="199" w:left="1795" w:hangingChars="490" w:hanging="1377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设计方法：</w:t>
      </w:r>
      <w:r w:rsidR="00CB21CC">
        <w:rPr>
          <w:rFonts w:ascii="楷体_GB2312" w:eastAsia="楷体_GB2312" w:hint="eastAsia"/>
          <w:color w:val="000000"/>
          <w:sz w:val="28"/>
          <w:szCs w:val="28"/>
        </w:rPr>
        <w:t>设计算法。检测用户id</w:t>
      </w:r>
      <w:r w:rsidR="004E7744">
        <w:rPr>
          <w:rFonts w:ascii="楷体_GB2312" w:eastAsia="楷体_GB2312" w:hint="eastAsia"/>
          <w:color w:val="000000"/>
          <w:sz w:val="28"/>
          <w:szCs w:val="28"/>
        </w:rPr>
        <w:t>，根据用户id判断当前登录用户类型</w:t>
      </w:r>
    </w:p>
    <w:p w:rsidR="001B64C3" w:rsidRPr="00345557" w:rsidRDefault="004E7744" w:rsidP="00345557">
      <w:pPr>
        <w:pStyle w:val="afb"/>
        <w:ind w:leftChars="199" w:left="1795" w:hangingChars="490" w:hanging="1377"/>
        <w:rPr>
          <w:rFonts w:ascii="楷体_GB2312" w:eastAsia="楷体_GB2312" w:hint="eastAsia"/>
          <w:b/>
          <w:color w:val="000000"/>
          <w:sz w:val="28"/>
          <w:szCs w:val="28"/>
        </w:rPr>
      </w:pPr>
      <w:r>
        <w:rPr>
          <w:rFonts w:ascii="楷体_GB2312" w:eastAsia="楷体_GB2312"/>
          <w:b/>
          <w:color w:val="000000"/>
          <w:sz w:val="28"/>
          <w:szCs w:val="28"/>
        </w:rPr>
        <w:tab/>
      </w:r>
      <w:r w:rsidRPr="004E7744">
        <w:rPr>
          <w:rFonts w:ascii="楷体_GB2312" w:eastAsia="楷体_GB2312" w:hint="eastAsia"/>
          <w:color w:val="000000"/>
          <w:sz w:val="28"/>
          <w:szCs w:val="28"/>
        </w:rPr>
        <w:t>从而显示不同的用户界面</w:t>
      </w:r>
      <w:r w:rsidR="00CB21CC" w:rsidRPr="004E7744">
        <w:rPr>
          <w:rFonts w:ascii="楷体_GB2312" w:eastAsia="楷体_GB2312" w:hint="eastAsia"/>
          <w:color w:val="000000"/>
          <w:sz w:val="28"/>
          <w:szCs w:val="28"/>
        </w:rPr>
        <w:t xml:space="preserve"> </w:t>
      </w:r>
    </w:p>
    <w:p w:rsidR="00345557" w:rsidRPr="001B64C3" w:rsidRDefault="00345557" w:rsidP="00345557">
      <w:pPr>
        <w:pStyle w:val="3"/>
        <w:keepNext w:val="0"/>
        <w:keepLines w:val="0"/>
        <w:widowControl/>
        <w:numPr>
          <w:ilvl w:val="0"/>
          <w:numId w:val="9"/>
        </w:numPr>
        <w:tabs>
          <w:tab w:val="clear" w:pos="0"/>
          <w:tab w:val="clear" w:pos="420"/>
        </w:tabs>
        <w:spacing w:before="100" w:beforeAutospacing="1" w:after="100" w:afterAutospacing="1" w:line="240" w:lineRule="auto"/>
        <w:ind w:left="0" w:firstLine="0"/>
        <w:jc w:val="left"/>
        <w:rPr>
          <w:rFonts w:ascii="宋体" w:hAnsi="宋体" w:hint="eastAsia"/>
          <w:bCs/>
          <w:kern w:val="0"/>
          <w:sz w:val="28"/>
          <w:szCs w:val="27"/>
        </w:rPr>
      </w:pPr>
      <w:bookmarkStart w:id="26" w:name="_Toc504058985"/>
      <w:r>
        <w:rPr>
          <w:rFonts w:ascii="宋体" w:hAnsi="宋体" w:hint="eastAsia"/>
          <w:bCs/>
          <w:kern w:val="0"/>
          <w:sz w:val="28"/>
          <w:szCs w:val="27"/>
        </w:rPr>
        <w:t>4.1.2用户</w:t>
      </w:r>
      <w:r w:rsidRPr="001B64C3">
        <w:rPr>
          <w:rFonts w:ascii="宋体" w:hAnsi="宋体" w:hint="eastAsia"/>
          <w:bCs/>
          <w:kern w:val="0"/>
          <w:sz w:val="28"/>
          <w:szCs w:val="27"/>
        </w:rPr>
        <w:t>管理</w:t>
      </w:r>
      <w:bookmarkEnd w:id="26"/>
    </w:p>
    <w:p w:rsidR="00345557" w:rsidRPr="001B64C3" w:rsidRDefault="00345557" w:rsidP="00345557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模块描述：</w:t>
      </w:r>
      <w:r w:rsidRPr="00345557">
        <w:rPr>
          <w:rFonts w:ascii="楷体_GB2312" w:eastAsia="楷体_GB2312" w:hint="eastAsia"/>
          <w:color w:val="000000"/>
          <w:sz w:val="28"/>
          <w:szCs w:val="28"/>
        </w:rPr>
        <w:t>系统用户信息的添加，删除，修改，查询和查看功能</w:t>
      </w:r>
    </w:p>
    <w:p w:rsidR="00345557" w:rsidRPr="001B64C3" w:rsidRDefault="00345557" w:rsidP="00345557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功    能：</w:t>
      </w:r>
      <w:r>
        <w:rPr>
          <w:rFonts w:ascii="楷体_GB2312" w:eastAsia="楷体_GB2312" w:hint="eastAsia"/>
          <w:color w:val="000000"/>
          <w:sz w:val="28"/>
          <w:szCs w:val="28"/>
        </w:rPr>
        <w:t>管理员可以维护系统的用户账号、密码等信息</w:t>
      </w:r>
      <w:r>
        <w:rPr>
          <w:rFonts w:ascii="楷体_GB2312" w:eastAsia="楷体_GB2312" w:hint="eastAsia"/>
          <w:color w:val="000000"/>
          <w:sz w:val="28"/>
          <w:szCs w:val="28"/>
        </w:rPr>
        <w:t>。</w:t>
      </w:r>
    </w:p>
    <w:p w:rsidR="00345557" w:rsidRDefault="00345557" w:rsidP="00345557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性    能：</w:t>
      </w:r>
      <w:r>
        <w:rPr>
          <w:rFonts w:ascii="楷体_GB2312" w:eastAsia="楷体_GB2312" w:hint="eastAsia"/>
          <w:color w:val="000000"/>
          <w:sz w:val="28"/>
          <w:szCs w:val="28"/>
        </w:rPr>
        <w:t>页面风格与主页面风格一致。</w:t>
      </w:r>
    </w:p>
    <w:p w:rsidR="00345557" w:rsidRDefault="00345557" w:rsidP="00345557">
      <w:pPr>
        <w:pStyle w:val="afb"/>
        <w:ind w:firstLine="420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color w:val="000000"/>
          <w:sz w:val="28"/>
          <w:szCs w:val="28"/>
        </w:rPr>
        <w:t xml:space="preserve">          页面操作要方便用户使用。</w:t>
      </w:r>
    </w:p>
    <w:p w:rsidR="00901392" w:rsidRDefault="00901392" w:rsidP="00345557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输 入 项：</w:t>
      </w:r>
      <w:r>
        <w:rPr>
          <w:rFonts w:ascii="楷体_GB2312" w:eastAsia="楷体_GB2312" w:hint="eastAsia"/>
          <w:color w:val="000000"/>
          <w:sz w:val="28"/>
          <w:szCs w:val="28"/>
        </w:rPr>
        <w:t>用户</w:t>
      </w:r>
      <w:r>
        <w:rPr>
          <w:rFonts w:ascii="楷体_GB2312" w:eastAsia="楷体_GB2312" w:hint="eastAsia"/>
          <w:color w:val="000000"/>
          <w:sz w:val="28"/>
          <w:szCs w:val="28"/>
        </w:rPr>
        <w:t>id</w:t>
      </w:r>
      <w:r>
        <w:rPr>
          <w:rFonts w:ascii="楷体_GB2312" w:eastAsia="楷体_GB2312" w:hint="eastAsia"/>
          <w:color w:val="000000"/>
          <w:sz w:val="28"/>
          <w:szCs w:val="28"/>
        </w:rPr>
        <w:t>、真实姓名、登录密码、角色</w:t>
      </w:r>
      <w:r>
        <w:rPr>
          <w:rFonts w:ascii="楷体_GB2312" w:eastAsia="楷体_GB2312" w:hint="eastAsia"/>
          <w:color w:val="000000"/>
          <w:sz w:val="28"/>
          <w:szCs w:val="28"/>
        </w:rPr>
        <w:t>、其他个人信息</w:t>
      </w:r>
    </w:p>
    <w:p w:rsidR="00345557" w:rsidRDefault="00345557" w:rsidP="00345557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输 出 项：</w:t>
      </w:r>
      <w:r w:rsidR="00BB7D72">
        <w:rPr>
          <w:rFonts w:ascii="楷体_GB2312" w:eastAsia="楷体_GB2312" w:hint="eastAsia"/>
          <w:color w:val="000000"/>
          <w:sz w:val="28"/>
          <w:szCs w:val="28"/>
        </w:rPr>
        <w:t>管理员可以管理所有用户增删改查、老师管理学生</w:t>
      </w:r>
    </w:p>
    <w:p w:rsidR="00345557" w:rsidRDefault="00345557" w:rsidP="00BB7D72">
      <w:pPr>
        <w:pStyle w:val="afb"/>
        <w:ind w:leftChars="199" w:left="1795" w:hangingChars="490" w:hanging="1377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设计方法：</w:t>
      </w:r>
      <w:r w:rsidR="00BB7D72" w:rsidRPr="00BB7D72">
        <w:rPr>
          <w:rFonts w:ascii="楷体_GB2312" w:eastAsia="楷体_GB2312" w:hint="eastAsia"/>
          <w:color w:val="000000"/>
          <w:sz w:val="28"/>
          <w:szCs w:val="28"/>
        </w:rPr>
        <w:t>添加、修改、删除成功后都要返回默认列表页，查询时根据角色进行查询，多种查询方法（按时间、类型等），查询所有角色，</w:t>
      </w:r>
      <w:r w:rsidR="00BB7D72" w:rsidRPr="00BB7D72">
        <w:rPr>
          <w:rFonts w:ascii="楷体_GB2312" w:eastAsia="楷体_GB2312" w:hint="eastAsia"/>
          <w:color w:val="000000"/>
          <w:sz w:val="28"/>
          <w:szCs w:val="28"/>
        </w:rPr>
        <w:lastRenderedPageBreak/>
        <w:t>得到列表页</w:t>
      </w:r>
      <w:r w:rsidRPr="004E7744">
        <w:rPr>
          <w:rFonts w:ascii="楷体_GB2312" w:eastAsia="楷体_GB2312" w:hint="eastAsia"/>
          <w:color w:val="000000"/>
          <w:sz w:val="28"/>
          <w:szCs w:val="28"/>
        </w:rPr>
        <w:t xml:space="preserve"> </w:t>
      </w:r>
    </w:p>
    <w:p w:rsidR="00356EE3" w:rsidRDefault="00356EE3" w:rsidP="00356EE3">
      <w:pPr>
        <w:pStyle w:val="afb"/>
        <w:ind w:firstLine="420"/>
        <w:rPr>
          <w:rFonts w:ascii="楷体_GB2312" w:eastAsia="楷体_GB2312" w:hint="eastAsia"/>
          <w:b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流程图：</w:t>
      </w:r>
    </w:p>
    <w:p w:rsidR="00BB7D72" w:rsidRPr="00345557" w:rsidRDefault="00817F8C" w:rsidP="00BB7D72">
      <w:pPr>
        <w:pStyle w:val="afb"/>
        <w:ind w:leftChars="199" w:left="1795" w:hangingChars="490" w:hanging="1377"/>
        <w:rPr>
          <w:rFonts w:ascii="楷体_GB2312" w:eastAsia="楷体_GB2312" w:hint="eastAsia"/>
          <w:b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9F3EE" wp14:editId="27DFE214">
                <wp:simplePos x="0" y="0"/>
                <wp:positionH relativeFrom="column">
                  <wp:posOffset>1238885</wp:posOffset>
                </wp:positionH>
                <wp:positionV relativeFrom="paragraph">
                  <wp:posOffset>316230</wp:posOffset>
                </wp:positionV>
                <wp:extent cx="0" cy="304800"/>
                <wp:effectExtent l="60960" t="9525" r="53340" b="19050"/>
                <wp:wrapNone/>
                <wp:docPr id="58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B3EC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2" o:spid="_x0000_s1026" type="#_x0000_t32" style="position:absolute;left:0;text-align:left;margin-left:97.55pt;margin-top:24.9pt;width:0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">
                <v:stroke endarrow="block"/>
              </v:shape>
            </w:pict>
          </mc:Fallback>
        </mc:AlternateContent>
      </w:r>
      <w:r>
        <w:rPr>
          <w:rFonts w:ascii="楷体_GB2312" w:eastAsia="楷体_GB2312" w:hint="eastAsia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F0F354" wp14:editId="00B3C419">
                <wp:simplePos x="0" y="0"/>
                <wp:positionH relativeFrom="column">
                  <wp:posOffset>760095</wp:posOffset>
                </wp:positionH>
                <wp:positionV relativeFrom="paragraph">
                  <wp:posOffset>43815</wp:posOffset>
                </wp:positionV>
                <wp:extent cx="925195" cy="272415"/>
                <wp:effectExtent l="10795" t="13335" r="6985" b="9525"/>
                <wp:wrapNone/>
                <wp:docPr id="57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5195" cy="27241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6EE3" w:rsidRDefault="00356EE3" w:rsidP="00356EE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F0F354" id="_x0000_t109" coordsize="21600,21600" o:spt="109" path="m,l,21600r21600,l21600,xe">
                <v:stroke joinstyle="miter"/>
                <v:path gradientshapeok="t" o:connecttype="rect"/>
              </v:shapetype>
              <v:shape id="AutoShape 21" o:spid="_x0000_s1043" type="#_x0000_t109" style="position:absolute;left:0;text-align:left;margin-left:59.85pt;margin-top:3.45pt;width:72.85pt;height:2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">
                <v:textbox>
                  <w:txbxContent>
                    <w:p w:rsidR="00356EE3" w:rsidRDefault="00356EE3" w:rsidP="00356EE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管理界面</w:t>
                      </w:r>
                    </w:p>
                  </w:txbxContent>
                </v:textbox>
              </v:shape>
            </w:pict>
          </mc:Fallback>
        </mc:AlternateContent>
      </w:r>
    </w:p>
    <w:p w:rsidR="00345557" w:rsidRDefault="00345557" w:rsidP="00345557">
      <w:pPr>
        <w:pStyle w:val="afb"/>
        <w:rPr>
          <w:rFonts w:hint="eastAsia"/>
          <w:sz w:val="21"/>
        </w:rPr>
      </w:pPr>
    </w:p>
    <w:p w:rsidR="001B64C3" w:rsidRPr="00345557" w:rsidRDefault="00817F8C" w:rsidP="00345557">
      <w:pPr>
        <w:pStyle w:val="afb"/>
        <w:rPr>
          <w:rFonts w:hint="eastAsia"/>
          <w:sz w:val="21"/>
        </w:rPr>
      </w:pP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7699C0" wp14:editId="5FF503BC">
                <wp:simplePos x="0" y="0"/>
                <wp:positionH relativeFrom="column">
                  <wp:posOffset>793115</wp:posOffset>
                </wp:positionH>
                <wp:positionV relativeFrom="paragraph">
                  <wp:posOffset>81280</wp:posOffset>
                </wp:positionV>
                <wp:extent cx="881380" cy="1120775"/>
                <wp:effectExtent l="5715" t="6985" r="8255" b="5715"/>
                <wp:wrapNone/>
                <wp:docPr id="5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380" cy="11207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6EE3" w:rsidRDefault="00356EE3" w:rsidP="00356EE3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用户名</w:t>
                            </w:r>
                          </w:p>
                          <w:p w:rsidR="00356EE3" w:rsidRDefault="00356EE3" w:rsidP="00356EE3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真实姓名</w:t>
                            </w:r>
                          </w:p>
                          <w:p w:rsidR="00356EE3" w:rsidRDefault="00356EE3" w:rsidP="00356EE3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密码</w:t>
                            </w:r>
                          </w:p>
                          <w:p w:rsidR="00356EE3" w:rsidRDefault="00356EE3" w:rsidP="00356EE3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角色</w:t>
                            </w:r>
                          </w:p>
                          <w:p w:rsidR="00356EE3" w:rsidRDefault="00356EE3" w:rsidP="00356EE3">
                            <w:pPr>
                              <w:ind w:firstLineChars="100" w:firstLine="21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其他信息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699C0" id="AutoShape 23" o:spid="_x0000_s1044" type="#_x0000_t109" style="position:absolute;left:0;text-align:left;margin-left:62.45pt;margin-top:6.4pt;width:69.4pt;height:8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">
                <v:textbox>
                  <w:txbxContent>
                    <w:p w:rsidR="00356EE3" w:rsidRDefault="00356EE3" w:rsidP="00356EE3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用户名</w:t>
                      </w:r>
                    </w:p>
                    <w:p w:rsidR="00356EE3" w:rsidRDefault="00356EE3" w:rsidP="00356EE3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真实姓名</w:t>
                      </w:r>
                    </w:p>
                    <w:p w:rsidR="00356EE3" w:rsidRDefault="00356EE3" w:rsidP="00356EE3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密码</w:t>
                      </w:r>
                    </w:p>
                    <w:p w:rsidR="00356EE3" w:rsidRDefault="00356EE3" w:rsidP="00356EE3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角色</w:t>
                      </w:r>
                    </w:p>
                    <w:p w:rsidR="00356EE3" w:rsidRDefault="00356EE3" w:rsidP="00356EE3">
                      <w:pPr>
                        <w:ind w:firstLineChars="100" w:firstLine="21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其他信息</w:t>
                      </w:r>
                    </w:p>
                  </w:txbxContent>
                </v:textbox>
              </v:shape>
            </w:pict>
          </mc:Fallback>
        </mc:AlternateContent>
      </w:r>
    </w:p>
    <w:p w:rsidR="00DD7953" w:rsidRDefault="00DD7953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356EE3" w:rsidRDefault="00817F8C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9D3659" wp14:editId="0B3ADDD6">
                <wp:simplePos x="0" y="0"/>
                <wp:positionH relativeFrom="column">
                  <wp:posOffset>1685290</wp:posOffset>
                </wp:positionH>
                <wp:positionV relativeFrom="paragraph">
                  <wp:posOffset>245745</wp:posOffset>
                </wp:positionV>
                <wp:extent cx="304800" cy="0"/>
                <wp:effectExtent l="21590" t="58420" r="6985" b="55880"/>
                <wp:wrapNone/>
                <wp:docPr id="55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3CC96" id="AutoShape 32" o:spid="_x0000_s1026" type="#_x0000_t32" style="position:absolute;left:0;text-align:left;margin-left:132.7pt;margin-top:19.35pt;width:24pt;height: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5D04A0" wp14:editId="47875C92">
                <wp:simplePos x="0" y="0"/>
                <wp:positionH relativeFrom="column">
                  <wp:posOffset>1979295</wp:posOffset>
                </wp:positionH>
                <wp:positionV relativeFrom="paragraph">
                  <wp:posOffset>224790</wp:posOffset>
                </wp:positionV>
                <wp:extent cx="10795" cy="1741170"/>
                <wp:effectExtent l="10795" t="8890" r="6985" b="12065"/>
                <wp:wrapNone/>
                <wp:docPr id="53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795" cy="17411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3D529" id="AutoShape 30" o:spid="_x0000_s1026" type="#_x0000_t32" style="position:absolute;left:0;text-align:left;margin-left:155.85pt;margin-top:17.7pt;width:.85pt;height:137.1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"/>
            </w:pict>
          </mc:Fallback>
        </mc:AlternateContent>
      </w:r>
    </w:p>
    <w:p w:rsidR="00356EE3" w:rsidRDefault="00356EE3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356EE3" w:rsidRDefault="00817F8C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F71CFD" wp14:editId="591FE87B">
                <wp:simplePos x="0" y="0"/>
                <wp:positionH relativeFrom="column">
                  <wp:posOffset>1206500</wp:posOffset>
                </wp:positionH>
                <wp:positionV relativeFrom="paragraph">
                  <wp:posOffset>144145</wp:posOffset>
                </wp:positionV>
                <wp:extent cx="0" cy="424815"/>
                <wp:effectExtent l="57150" t="10795" r="57150" b="21590"/>
                <wp:wrapNone/>
                <wp:docPr id="5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4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C0D2B" id="AutoShape 24" o:spid="_x0000_s1026" type="#_x0000_t32" style="position:absolute;left:0;text-align:left;margin-left:95pt;margin-top:11.35pt;width:0;height:3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356EE3" w:rsidRDefault="00817F8C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2696F8" wp14:editId="3B7A6B3B">
                <wp:simplePos x="0" y="0"/>
                <wp:positionH relativeFrom="column">
                  <wp:posOffset>1870710</wp:posOffset>
                </wp:positionH>
                <wp:positionV relativeFrom="paragraph">
                  <wp:posOffset>104140</wp:posOffset>
                </wp:positionV>
                <wp:extent cx="424180" cy="294005"/>
                <wp:effectExtent l="6985" t="12065" r="6985" b="8255"/>
                <wp:wrapNone/>
                <wp:docPr id="51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41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6EE3" w:rsidRDefault="00356EE3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  <w:p w:rsidR="00356EE3" w:rsidRDefault="00356EE3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2696F8" id="Rectangle 33" o:spid="_x0000_s1045" style="position:absolute;left:0;text-align:left;margin-left:147.3pt;margin-top:8.2pt;width:33.4pt;height:2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">
                <v:textbox>
                  <w:txbxContent>
                    <w:p w:rsidR="00356EE3" w:rsidRDefault="00356EE3">
                      <w:r>
                        <w:rPr>
                          <w:rFonts w:hint="eastAsia"/>
                        </w:rPr>
                        <w:t>否</w:t>
                      </w:r>
                    </w:p>
                    <w:p w:rsidR="00356EE3" w:rsidRDefault="00356EE3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56EE3" w:rsidRDefault="00817F8C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7086AE" wp14:editId="11EBAFA9">
                <wp:simplePos x="0" y="0"/>
                <wp:positionH relativeFrom="column">
                  <wp:posOffset>727710</wp:posOffset>
                </wp:positionH>
                <wp:positionV relativeFrom="paragraph">
                  <wp:posOffset>53340</wp:posOffset>
                </wp:positionV>
                <wp:extent cx="957580" cy="304800"/>
                <wp:effectExtent l="6985" t="12065" r="6985" b="6985"/>
                <wp:wrapNone/>
                <wp:docPr id="5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75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6EE3" w:rsidRDefault="00356EE3">
                            <w:r>
                              <w:rPr>
                                <w:rFonts w:hint="eastAsia"/>
                              </w:rPr>
                              <w:t>更新到数据库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7086AE" id="Rectangle 25" o:spid="_x0000_s1046" style="position:absolute;left:0;text-align:left;margin-left:57.3pt;margin-top:4.2pt;width:75.4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">
                <v:textbox>
                  <w:txbxContent>
                    <w:p w:rsidR="00356EE3" w:rsidRDefault="00356EE3">
                      <w:r>
                        <w:rPr>
                          <w:rFonts w:hint="eastAsia"/>
                        </w:rPr>
                        <w:t>更新到数据库</w:t>
                      </w:r>
                    </w:p>
                  </w:txbxContent>
                </v:textbox>
              </v:rect>
            </w:pict>
          </mc:Fallback>
        </mc:AlternateContent>
      </w:r>
    </w:p>
    <w:p w:rsidR="00356EE3" w:rsidRDefault="00817F8C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BE8FD5" wp14:editId="3EA0A303">
                <wp:simplePos x="0" y="0"/>
                <wp:positionH relativeFrom="column">
                  <wp:posOffset>1184910</wp:posOffset>
                </wp:positionH>
                <wp:positionV relativeFrom="paragraph">
                  <wp:posOffset>67945</wp:posOffset>
                </wp:positionV>
                <wp:extent cx="10795" cy="294005"/>
                <wp:effectExtent l="54610" t="10795" r="48895" b="19050"/>
                <wp:wrapNone/>
                <wp:docPr id="4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95" cy="294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FC0BD" id="AutoShape 26" o:spid="_x0000_s1026" type="#_x0000_t32" style="position:absolute;left:0;text-align:left;margin-left:93.3pt;margin-top:5.35pt;width:.85pt;height:23.1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">
                <v:stroke endarrow="block"/>
              </v:shape>
            </w:pict>
          </mc:Fallback>
        </mc:AlternateContent>
      </w:r>
    </w:p>
    <w:p w:rsidR="00356EE3" w:rsidRDefault="00817F8C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9A929E" wp14:editId="4BF779C9">
                <wp:simplePos x="0" y="0"/>
                <wp:positionH relativeFrom="column">
                  <wp:posOffset>421005</wp:posOffset>
                </wp:positionH>
                <wp:positionV relativeFrom="paragraph">
                  <wp:posOffset>71755</wp:posOffset>
                </wp:positionV>
                <wp:extent cx="1534795" cy="457200"/>
                <wp:effectExtent l="24130" t="17780" r="22225" b="10795"/>
                <wp:wrapNone/>
                <wp:docPr id="48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4795" cy="4572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6EE3" w:rsidRDefault="00356EE3">
                            <w:r>
                              <w:rPr>
                                <w:rFonts w:hint="eastAsia"/>
                              </w:rPr>
                              <w:t>合法用户</w:t>
                            </w:r>
                          </w:p>
                          <w:p w:rsidR="00356EE3" w:rsidRDefault="00356EE3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9A929E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27" o:spid="_x0000_s1047" type="#_x0000_t4" style="position:absolute;left:0;text-align:left;margin-left:33.15pt;margin-top:5.65pt;width:120.85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">
                <v:textbox>
                  <w:txbxContent>
                    <w:p w:rsidR="00356EE3" w:rsidRDefault="00356EE3">
                      <w:r>
                        <w:rPr>
                          <w:rFonts w:hint="eastAsia"/>
                        </w:rPr>
                        <w:t>合法用户</w:t>
                      </w:r>
                    </w:p>
                    <w:p w:rsidR="00356EE3" w:rsidRDefault="00356EE3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6EE3" w:rsidRDefault="00817F8C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07EB4F" wp14:editId="7ADB26FD">
                <wp:simplePos x="0" y="0"/>
                <wp:positionH relativeFrom="column">
                  <wp:posOffset>1184910</wp:posOffset>
                </wp:positionH>
                <wp:positionV relativeFrom="paragraph">
                  <wp:posOffset>260350</wp:posOffset>
                </wp:positionV>
                <wp:extent cx="10795" cy="141605"/>
                <wp:effectExtent l="45085" t="9525" r="58420" b="20320"/>
                <wp:wrapNone/>
                <wp:docPr id="47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141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9AE2E" id="AutoShape 34" o:spid="_x0000_s1026" type="#_x0000_t32" style="position:absolute;left:0;text-align:left;margin-left:93.3pt;margin-top:20.5pt;width:.85pt;height:11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">
                <v:stroke endarrow="block"/>
              </v:shape>
            </w:pict>
          </mc:Fallback>
        </mc:AlternateContent>
      </w:r>
    </w:p>
    <w:p w:rsidR="00356EE3" w:rsidRDefault="00817F8C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73AA53" wp14:editId="245A1A14">
                <wp:simplePos x="0" y="0"/>
                <wp:positionH relativeFrom="column">
                  <wp:posOffset>814705</wp:posOffset>
                </wp:positionH>
                <wp:positionV relativeFrom="paragraph">
                  <wp:posOffset>154940</wp:posOffset>
                </wp:positionV>
                <wp:extent cx="783590" cy="359410"/>
                <wp:effectExtent l="8255" t="12065" r="8255" b="9525"/>
                <wp:wrapNone/>
                <wp:docPr id="46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3590" cy="35941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6EE3" w:rsidRDefault="00356EE3" w:rsidP="00EA605C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73AA53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utoShape 35" o:spid="_x0000_s1048" type="#_x0000_t176" style="position:absolute;left:0;text-align:left;margin-left:64.15pt;margin-top:12.2pt;width:61.7pt;height:28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">
                <v:textbox>
                  <w:txbxContent>
                    <w:p w:rsidR="00356EE3" w:rsidRDefault="00356EE3" w:rsidP="00EA605C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</w:p>
    <w:p w:rsidR="00356EE3" w:rsidRDefault="007116A3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 w:rsidRPr="00784CC1">
        <w:rPr>
          <w:rFonts w:ascii="宋体" w:hAnsi="宋体" w:cs="宋体" w:hint="eastAsia"/>
          <w:noProof/>
          <w:kern w:val="0"/>
          <w:sz w:val="24"/>
        </w:rPr>
        <w:drawing>
          <wp:anchor distT="0" distB="0" distL="114300" distR="114300" simplePos="0" relativeHeight="251726848" behindDoc="0" locked="0" layoutInCell="1" allowOverlap="1" wp14:anchorId="2FA748A2" wp14:editId="3F9A40C0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4920615" cy="3037205"/>
            <wp:effectExtent l="0" t="0" r="0" b="0"/>
            <wp:wrapTopAndBottom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6A3" w:rsidRDefault="007116A3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 w:hint="eastAsia"/>
          <w:sz w:val="24"/>
        </w:rPr>
      </w:pPr>
    </w:p>
    <w:p w:rsidR="006520D2" w:rsidRDefault="006520D2" w:rsidP="002139AD">
      <w:pPr>
        <w:pStyle w:val="afb"/>
        <w:ind w:firstLine="420"/>
        <w:rPr>
          <w:b/>
          <w:color w:val="000000"/>
          <w:szCs w:val="28"/>
        </w:rPr>
      </w:pPr>
      <w:r>
        <w:rPr>
          <w:rFonts w:hint="eastAsia"/>
          <w:b/>
          <w:color w:val="000000"/>
          <w:szCs w:val="28"/>
        </w:rPr>
        <w:t>数据库设计表：</w:t>
      </w:r>
    </w:p>
    <w:p w:rsidR="002139AD" w:rsidRPr="002139AD" w:rsidRDefault="002139AD" w:rsidP="002139AD">
      <w:pPr>
        <w:pStyle w:val="afb"/>
        <w:ind w:firstLine="420"/>
        <w:rPr>
          <w:rFonts w:hint="eastAsia"/>
          <w:color w:val="000000"/>
          <w:szCs w:val="28"/>
        </w:rPr>
      </w:pPr>
      <w:r>
        <w:rPr>
          <w:rFonts w:hint="eastAsia"/>
          <w:color w:val="000000"/>
          <w:szCs w:val="28"/>
        </w:rPr>
        <w:t>用户管理</w:t>
      </w:r>
    </w:p>
    <w:p w:rsidR="006520D2" w:rsidRDefault="00817F8C" w:rsidP="006520D2">
      <w:pPr>
        <w:pStyle w:val="afb"/>
        <w:ind w:firstLine="420"/>
        <w:rPr>
          <w:rFonts w:hint="eastAsia"/>
          <w:b/>
          <w:color w:val="000000"/>
          <w:szCs w:val="28"/>
        </w:rPr>
      </w:pPr>
      <w:r w:rsidRPr="002139AD">
        <w:rPr>
          <w:b/>
          <w:noProof/>
        </w:rPr>
        <w:lastRenderedPageBreak/>
        <w:drawing>
          <wp:inline distT="0" distB="0" distL="0" distR="0" wp14:anchorId="1BB2CDAF" wp14:editId="35897470">
            <wp:extent cx="4658995" cy="2906395"/>
            <wp:effectExtent l="0" t="0" r="0" b="0"/>
            <wp:docPr id="16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EE3" w:rsidRDefault="00356EE3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2139AD" w:rsidRPr="001B64C3" w:rsidRDefault="002139AD" w:rsidP="002139AD">
      <w:pPr>
        <w:pStyle w:val="3"/>
        <w:keepNext w:val="0"/>
        <w:keepLines w:val="0"/>
        <w:widowControl/>
        <w:numPr>
          <w:ilvl w:val="0"/>
          <w:numId w:val="9"/>
        </w:numPr>
        <w:tabs>
          <w:tab w:val="clear" w:pos="0"/>
          <w:tab w:val="clear" w:pos="420"/>
        </w:tabs>
        <w:spacing w:before="100" w:beforeAutospacing="1" w:after="100" w:afterAutospacing="1" w:line="240" w:lineRule="auto"/>
        <w:ind w:left="0" w:firstLine="0"/>
        <w:jc w:val="left"/>
        <w:rPr>
          <w:rFonts w:ascii="宋体" w:hAnsi="宋体" w:hint="eastAsia"/>
          <w:bCs/>
          <w:kern w:val="0"/>
          <w:sz w:val="28"/>
          <w:szCs w:val="27"/>
        </w:rPr>
      </w:pPr>
      <w:bookmarkStart w:id="27" w:name="_Toc504058986"/>
      <w:r>
        <w:rPr>
          <w:rFonts w:ascii="宋体" w:hAnsi="宋体" w:hint="eastAsia"/>
          <w:bCs/>
          <w:kern w:val="0"/>
          <w:sz w:val="28"/>
          <w:szCs w:val="27"/>
        </w:rPr>
        <w:t>4.1.3学生</w:t>
      </w:r>
      <w:r w:rsidRPr="001B64C3">
        <w:rPr>
          <w:rFonts w:ascii="宋体" w:hAnsi="宋体" w:hint="eastAsia"/>
          <w:bCs/>
          <w:kern w:val="0"/>
          <w:sz w:val="28"/>
          <w:szCs w:val="27"/>
        </w:rPr>
        <w:t>管理</w:t>
      </w:r>
      <w:bookmarkEnd w:id="27"/>
    </w:p>
    <w:p w:rsidR="002139AD" w:rsidRPr="001B64C3" w:rsidRDefault="002139AD" w:rsidP="002139AD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模块描述：</w:t>
      </w:r>
      <w:r>
        <w:rPr>
          <w:rFonts w:ascii="楷体_GB2312" w:eastAsia="楷体_GB2312" w:hint="eastAsia"/>
          <w:color w:val="000000"/>
          <w:sz w:val="28"/>
          <w:szCs w:val="28"/>
        </w:rPr>
        <w:t>学生注册管理、学生档案管理</w:t>
      </w:r>
      <w:r w:rsidRPr="001B64C3">
        <w:rPr>
          <w:rFonts w:ascii="楷体_GB2312" w:eastAsia="楷体_GB2312" w:hint="eastAsia"/>
          <w:color w:val="000000"/>
          <w:sz w:val="28"/>
          <w:szCs w:val="28"/>
        </w:rPr>
        <w:t xml:space="preserve"> </w:t>
      </w:r>
    </w:p>
    <w:p w:rsidR="002139AD" w:rsidRDefault="002139AD" w:rsidP="002139AD">
      <w:pPr>
        <w:pStyle w:val="afb"/>
        <w:ind w:left="420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功    能：</w:t>
      </w:r>
      <w:r>
        <w:rPr>
          <w:rFonts w:ascii="楷体_GB2312" w:eastAsia="楷体_GB2312" w:hint="eastAsia"/>
          <w:color w:val="000000"/>
          <w:sz w:val="28"/>
          <w:szCs w:val="28"/>
        </w:rPr>
        <w:t>注册学生信息，系统自动使用该学生学号作为</w:t>
      </w:r>
      <w:r w:rsidRPr="002139AD">
        <w:rPr>
          <w:rFonts w:ascii="楷体_GB2312" w:eastAsia="楷体_GB2312" w:hint="eastAsia"/>
          <w:color w:val="000000"/>
          <w:sz w:val="28"/>
          <w:szCs w:val="28"/>
        </w:rPr>
        <w:t>登录账号，</w:t>
      </w:r>
    </w:p>
    <w:p w:rsidR="002139AD" w:rsidRDefault="002139AD" w:rsidP="002139AD">
      <w:pPr>
        <w:pStyle w:val="afb"/>
        <w:ind w:left="1260" w:firstLine="420"/>
        <w:rPr>
          <w:rFonts w:ascii="楷体_GB2312" w:eastAsia="楷体_GB2312"/>
          <w:color w:val="000000"/>
          <w:sz w:val="28"/>
          <w:szCs w:val="28"/>
        </w:rPr>
      </w:pPr>
      <w:r w:rsidRPr="002139AD">
        <w:rPr>
          <w:rFonts w:ascii="楷体_GB2312" w:eastAsia="楷体_GB2312" w:hint="eastAsia"/>
          <w:color w:val="000000"/>
          <w:sz w:val="28"/>
          <w:szCs w:val="28"/>
        </w:rPr>
        <w:t>并生</w:t>
      </w:r>
      <w:r>
        <w:rPr>
          <w:rFonts w:ascii="楷体_GB2312" w:eastAsia="楷体_GB2312" w:hint="eastAsia"/>
          <w:color w:val="000000"/>
          <w:sz w:val="28"/>
          <w:szCs w:val="28"/>
        </w:rPr>
        <w:t>成一个初始密码，</w:t>
      </w:r>
      <w:r w:rsidRPr="002139AD">
        <w:rPr>
          <w:rFonts w:ascii="楷体_GB2312" w:eastAsia="楷体_GB2312" w:hint="eastAsia"/>
          <w:color w:val="000000"/>
          <w:sz w:val="28"/>
          <w:szCs w:val="28"/>
        </w:rPr>
        <w:t>自动分配默认权限，在学生注册成功</w:t>
      </w:r>
    </w:p>
    <w:p w:rsidR="002139AD" w:rsidRDefault="002139AD" w:rsidP="002139AD">
      <w:pPr>
        <w:pStyle w:val="afb"/>
        <w:ind w:left="1260" w:firstLine="420"/>
        <w:rPr>
          <w:rFonts w:ascii="楷体_GB2312" w:eastAsia="楷体_GB2312"/>
          <w:color w:val="000000"/>
          <w:sz w:val="28"/>
          <w:szCs w:val="28"/>
        </w:rPr>
      </w:pPr>
      <w:r w:rsidRPr="002139AD">
        <w:rPr>
          <w:rFonts w:ascii="楷体_GB2312" w:eastAsia="楷体_GB2312" w:hint="eastAsia"/>
          <w:color w:val="000000"/>
          <w:sz w:val="28"/>
          <w:szCs w:val="28"/>
        </w:rPr>
        <w:t>后，系统可以发送邮件提示初始密码。</w:t>
      </w:r>
    </w:p>
    <w:p w:rsidR="002139AD" w:rsidRPr="001B64C3" w:rsidRDefault="002139AD" w:rsidP="002139AD">
      <w:pPr>
        <w:pStyle w:val="afb"/>
        <w:ind w:left="1680"/>
        <w:rPr>
          <w:rFonts w:ascii="楷体_GB2312" w:eastAsia="楷体_GB2312" w:hint="eastAsia"/>
          <w:color w:val="000000"/>
          <w:sz w:val="28"/>
          <w:szCs w:val="28"/>
        </w:rPr>
      </w:pPr>
      <w:r w:rsidRPr="002139AD">
        <w:rPr>
          <w:rFonts w:ascii="楷体_GB2312" w:eastAsia="楷体_GB2312" w:hint="eastAsia"/>
          <w:color w:val="000000"/>
          <w:sz w:val="28"/>
          <w:szCs w:val="28"/>
        </w:rPr>
        <w:t>提供学生信息的管理功能，比如管理员老师可以通过该功能查看、修改学生档案等。</w:t>
      </w:r>
    </w:p>
    <w:p w:rsidR="002139AD" w:rsidRDefault="002139AD" w:rsidP="002139AD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性    能：</w:t>
      </w:r>
      <w:r>
        <w:rPr>
          <w:rFonts w:ascii="楷体_GB2312" w:eastAsia="楷体_GB2312" w:hint="eastAsia"/>
          <w:color w:val="000000"/>
          <w:sz w:val="28"/>
          <w:szCs w:val="28"/>
        </w:rPr>
        <w:t>页面风格与主页面风格一致。</w:t>
      </w:r>
    </w:p>
    <w:p w:rsidR="002139AD" w:rsidRDefault="002139AD" w:rsidP="002139AD">
      <w:pPr>
        <w:pStyle w:val="afb"/>
        <w:ind w:firstLine="420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color w:val="000000"/>
          <w:sz w:val="28"/>
          <w:szCs w:val="28"/>
        </w:rPr>
        <w:t xml:space="preserve">          页面操作要方便用户使用。</w:t>
      </w:r>
    </w:p>
    <w:p w:rsidR="002139AD" w:rsidRDefault="002139AD" w:rsidP="002139AD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输 入 项：</w:t>
      </w:r>
      <w:r w:rsidR="003D1D5D">
        <w:rPr>
          <w:rFonts w:ascii="楷体_GB2312" w:eastAsia="楷体_GB2312" w:hint="eastAsia"/>
          <w:color w:val="000000"/>
          <w:sz w:val="28"/>
          <w:szCs w:val="28"/>
        </w:rPr>
        <w:t xml:space="preserve">数据库读取到的当前学生详细信息 </w:t>
      </w:r>
    </w:p>
    <w:p w:rsidR="002139AD" w:rsidRDefault="002139AD" w:rsidP="002139AD">
      <w:pPr>
        <w:pStyle w:val="afb"/>
        <w:ind w:leftChars="199" w:left="1795" w:hangingChars="490" w:hanging="1377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设计方法：</w:t>
      </w:r>
      <w:r w:rsidRPr="00BB7D72">
        <w:rPr>
          <w:rFonts w:ascii="楷体_GB2312" w:eastAsia="楷体_GB2312" w:hint="eastAsia"/>
          <w:color w:val="000000"/>
          <w:sz w:val="28"/>
          <w:szCs w:val="28"/>
        </w:rPr>
        <w:t>添加、修改、删除成功后都要返回默认列表页，查询时根据角色进行查询，多种查询方法（按时间、类型等），查询所有角色，得到列表页</w:t>
      </w:r>
      <w:r w:rsidRPr="004E7744">
        <w:rPr>
          <w:rFonts w:ascii="楷体_GB2312" w:eastAsia="楷体_GB2312" w:hint="eastAsia"/>
          <w:color w:val="000000"/>
          <w:sz w:val="28"/>
          <w:szCs w:val="28"/>
        </w:rPr>
        <w:t xml:space="preserve"> </w:t>
      </w:r>
    </w:p>
    <w:p w:rsidR="002139AD" w:rsidRDefault="002139AD" w:rsidP="002139AD">
      <w:pPr>
        <w:pStyle w:val="afb"/>
        <w:ind w:firstLine="420"/>
        <w:rPr>
          <w:rFonts w:ascii="楷体_GB2312" w:eastAsia="楷体_GB2312" w:hint="eastAsia"/>
          <w:b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流程图：</w:t>
      </w:r>
    </w:p>
    <w:p w:rsidR="002139AD" w:rsidRPr="00345557" w:rsidRDefault="00817F8C" w:rsidP="002139AD">
      <w:pPr>
        <w:pStyle w:val="afb"/>
        <w:ind w:leftChars="199" w:left="1795" w:hangingChars="490" w:hanging="1377"/>
        <w:rPr>
          <w:rFonts w:ascii="楷体_GB2312" w:eastAsia="楷体_GB2312" w:hint="eastAsia"/>
          <w:b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44B990" wp14:editId="688FB116">
                <wp:simplePos x="0" y="0"/>
                <wp:positionH relativeFrom="column">
                  <wp:posOffset>1238885</wp:posOffset>
                </wp:positionH>
                <wp:positionV relativeFrom="paragraph">
                  <wp:posOffset>316230</wp:posOffset>
                </wp:positionV>
                <wp:extent cx="0" cy="304800"/>
                <wp:effectExtent l="60960" t="5715" r="53340" b="22860"/>
                <wp:wrapNone/>
                <wp:docPr id="45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CB72D" id="AutoShape 37" o:spid="_x0000_s1026" type="#_x0000_t32" style="position:absolute;left:0;text-align:left;margin-left:97.55pt;margin-top:24.9pt;width:0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">
                <v:stroke endarrow="block"/>
              </v:shape>
            </w:pict>
          </mc:Fallback>
        </mc:AlternateContent>
      </w:r>
      <w:r>
        <w:rPr>
          <w:rFonts w:ascii="楷体_GB2312" w:eastAsia="楷体_GB2312" w:hint="eastAsia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8988DC" wp14:editId="16544108">
                <wp:simplePos x="0" y="0"/>
                <wp:positionH relativeFrom="column">
                  <wp:posOffset>760095</wp:posOffset>
                </wp:positionH>
                <wp:positionV relativeFrom="paragraph">
                  <wp:posOffset>43815</wp:posOffset>
                </wp:positionV>
                <wp:extent cx="925195" cy="272415"/>
                <wp:effectExtent l="10795" t="9525" r="6985" b="13335"/>
                <wp:wrapNone/>
                <wp:docPr id="44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5195" cy="27241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39AD" w:rsidRDefault="002139AD" w:rsidP="002139A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988DC" id="AutoShape 36" o:spid="_x0000_s1049" type="#_x0000_t109" style="position:absolute;left:0;text-align:left;margin-left:59.85pt;margin-top:3.45pt;width:72.85pt;height:21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">
                <v:textbox>
                  <w:txbxContent>
                    <w:p w:rsidR="002139AD" w:rsidRDefault="002139AD" w:rsidP="002139A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管理界面</w:t>
                      </w:r>
                    </w:p>
                  </w:txbxContent>
                </v:textbox>
              </v:shape>
            </w:pict>
          </mc:Fallback>
        </mc:AlternateContent>
      </w:r>
    </w:p>
    <w:p w:rsidR="002139AD" w:rsidRDefault="002139AD" w:rsidP="002139AD">
      <w:pPr>
        <w:pStyle w:val="afb"/>
        <w:rPr>
          <w:rFonts w:hint="eastAsia"/>
          <w:sz w:val="21"/>
        </w:rPr>
      </w:pPr>
    </w:p>
    <w:p w:rsidR="002139AD" w:rsidRPr="00345557" w:rsidRDefault="00817F8C" w:rsidP="002139AD">
      <w:pPr>
        <w:pStyle w:val="afb"/>
        <w:rPr>
          <w:rFonts w:hint="eastAsia"/>
          <w:sz w:val="21"/>
        </w:rPr>
      </w:pP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4F92F8" wp14:editId="3CC5FD60">
                <wp:simplePos x="0" y="0"/>
                <wp:positionH relativeFrom="column">
                  <wp:posOffset>793115</wp:posOffset>
                </wp:positionH>
                <wp:positionV relativeFrom="paragraph">
                  <wp:posOffset>81280</wp:posOffset>
                </wp:positionV>
                <wp:extent cx="881380" cy="565785"/>
                <wp:effectExtent l="5715" t="12700" r="8255" b="12065"/>
                <wp:wrapNone/>
                <wp:docPr id="43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380" cy="56578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39AD" w:rsidRDefault="003A5B52" w:rsidP="003A5B52">
                            <w:pPr>
                              <w:ind w:left="21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学生档案信息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F92F8" id="AutoShape 38" o:spid="_x0000_s1050" type="#_x0000_t109" style="position:absolute;left:0;text-align:left;margin-left:62.45pt;margin-top:6.4pt;width:69.4pt;height:44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">
                <v:textbox>
                  <w:txbxContent>
                    <w:p w:rsidR="002139AD" w:rsidRDefault="003A5B52" w:rsidP="003A5B52">
                      <w:pPr>
                        <w:ind w:left="21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学生档案信息</w:t>
                      </w:r>
                    </w:p>
                  </w:txbxContent>
                </v:textbox>
              </v:shape>
            </w:pict>
          </mc:Fallback>
        </mc:AlternateContent>
      </w:r>
    </w:p>
    <w:p w:rsidR="002139AD" w:rsidRDefault="00817F8C" w:rsidP="002139A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961815" wp14:editId="232686B1">
                <wp:simplePos x="0" y="0"/>
                <wp:positionH relativeFrom="column">
                  <wp:posOffset>1674495</wp:posOffset>
                </wp:positionH>
                <wp:positionV relativeFrom="paragraph">
                  <wp:posOffset>194310</wp:posOffset>
                </wp:positionV>
                <wp:extent cx="335915" cy="11430"/>
                <wp:effectExtent l="20320" t="47625" r="5715" b="55245"/>
                <wp:wrapNone/>
                <wp:docPr id="42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5915" cy="11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38312" id="AutoShape 44" o:spid="_x0000_s1026" type="#_x0000_t32" style="position:absolute;left:0;text-align:left;margin-left:131.85pt;margin-top:15.3pt;width:26.45pt;height:.9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09FC76" wp14:editId="5226EB45">
                <wp:simplePos x="0" y="0"/>
                <wp:positionH relativeFrom="column">
                  <wp:posOffset>1979295</wp:posOffset>
                </wp:positionH>
                <wp:positionV relativeFrom="paragraph">
                  <wp:posOffset>173355</wp:posOffset>
                </wp:positionV>
                <wp:extent cx="10795" cy="2072005"/>
                <wp:effectExtent l="10795" t="7620" r="6985" b="6350"/>
                <wp:wrapNone/>
                <wp:docPr id="41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795" cy="2072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D2B2EC" id="AutoShape 43" o:spid="_x0000_s1026" type="#_x0000_t32" style="position:absolute;left:0;text-align:left;margin-left:155.85pt;margin-top:13.65pt;width:.85pt;height:163.1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"/>
            </w:pict>
          </mc:Fallback>
        </mc:AlternateContent>
      </w:r>
    </w:p>
    <w:p w:rsidR="002139AD" w:rsidRDefault="00817F8C" w:rsidP="002139A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1C9CF2" wp14:editId="76BDB273">
                <wp:simplePos x="0" y="0"/>
                <wp:positionH relativeFrom="column">
                  <wp:posOffset>1207135</wp:posOffset>
                </wp:positionH>
                <wp:positionV relativeFrom="paragraph">
                  <wp:posOffset>191135</wp:posOffset>
                </wp:positionV>
                <wp:extent cx="10160" cy="936625"/>
                <wp:effectExtent l="57785" t="9525" r="46355" b="15875"/>
                <wp:wrapNone/>
                <wp:docPr id="40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60" cy="936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E1009" id="AutoShape 39" o:spid="_x0000_s1026" type="#_x0000_t32" style="position:absolute;left:0;text-align:left;margin-left:95.05pt;margin-top:15.05pt;width:.8pt;height:73.7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">
                <v:stroke endarrow="block"/>
              </v:shape>
            </w:pict>
          </mc:Fallback>
        </mc:AlternateContent>
      </w:r>
    </w:p>
    <w:p w:rsidR="002139AD" w:rsidRDefault="002139AD" w:rsidP="002139A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2139AD" w:rsidRDefault="002139AD" w:rsidP="002139A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2139AD" w:rsidRDefault="00817F8C" w:rsidP="002139A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73CB01" wp14:editId="033FCE7E">
                <wp:simplePos x="0" y="0"/>
                <wp:positionH relativeFrom="column">
                  <wp:posOffset>1870710</wp:posOffset>
                </wp:positionH>
                <wp:positionV relativeFrom="paragraph">
                  <wp:posOffset>104140</wp:posOffset>
                </wp:positionV>
                <wp:extent cx="424180" cy="294005"/>
                <wp:effectExtent l="6985" t="8255" r="6985" b="12065"/>
                <wp:wrapNone/>
                <wp:docPr id="39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41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39AD" w:rsidRDefault="002139AD" w:rsidP="002139AD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  <w:p w:rsidR="002139AD" w:rsidRDefault="002139AD" w:rsidP="002139AD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73CB01" id="Rectangle 45" o:spid="_x0000_s1051" style="position:absolute;left:0;text-align:left;margin-left:147.3pt;margin-top:8.2pt;width:33.4pt;height:23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">
                <v:textbox>
                  <w:txbxContent>
                    <w:p w:rsidR="002139AD" w:rsidRDefault="002139AD" w:rsidP="002139AD">
                      <w:r>
                        <w:rPr>
                          <w:rFonts w:hint="eastAsia"/>
                        </w:rPr>
                        <w:t>否</w:t>
                      </w:r>
                    </w:p>
                    <w:p w:rsidR="002139AD" w:rsidRDefault="002139AD" w:rsidP="002139AD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2139AD" w:rsidRDefault="00817F8C" w:rsidP="002139A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E1652E" wp14:editId="7EF37265">
                <wp:simplePos x="0" y="0"/>
                <wp:positionH relativeFrom="column">
                  <wp:posOffset>727710</wp:posOffset>
                </wp:positionH>
                <wp:positionV relativeFrom="paragraph">
                  <wp:posOffset>53340</wp:posOffset>
                </wp:positionV>
                <wp:extent cx="957580" cy="304800"/>
                <wp:effectExtent l="6985" t="8255" r="6985" b="10795"/>
                <wp:wrapNone/>
                <wp:docPr id="38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75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39AD" w:rsidRDefault="003A5B52" w:rsidP="002139AD">
                            <w:r>
                              <w:rPr>
                                <w:rFonts w:hint="eastAsia"/>
                              </w:rPr>
                              <w:t>数据操作</w:t>
                            </w:r>
                            <w:r w:rsidR="002139AD">
                              <w:rPr>
                                <w:rFonts w:hint="eastAsia"/>
                              </w:rPr>
                              <w:t>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E1652E" id="Rectangle 40" o:spid="_x0000_s1052" style="position:absolute;left:0;text-align:left;margin-left:57.3pt;margin-top:4.2pt;width:75.4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">
                <v:textbox>
                  <w:txbxContent>
                    <w:p w:rsidR="002139AD" w:rsidRDefault="003A5B52" w:rsidP="002139AD">
                      <w:r>
                        <w:rPr>
                          <w:rFonts w:hint="eastAsia"/>
                        </w:rPr>
                        <w:t>数据操作</w:t>
                      </w:r>
                      <w:r w:rsidR="002139AD">
                        <w:rPr>
                          <w:rFonts w:hint="eastAsia"/>
                        </w:rPr>
                        <w:t>库</w:t>
                      </w:r>
                    </w:p>
                  </w:txbxContent>
                </v:textbox>
              </v:rect>
            </w:pict>
          </mc:Fallback>
        </mc:AlternateContent>
      </w:r>
    </w:p>
    <w:p w:rsidR="002139AD" w:rsidRDefault="00817F8C" w:rsidP="002139A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7897FB" wp14:editId="196B6BCD">
                <wp:simplePos x="0" y="0"/>
                <wp:positionH relativeFrom="column">
                  <wp:posOffset>1184910</wp:posOffset>
                </wp:positionH>
                <wp:positionV relativeFrom="paragraph">
                  <wp:posOffset>67945</wp:posOffset>
                </wp:positionV>
                <wp:extent cx="10795" cy="294005"/>
                <wp:effectExtent l="54610" t="6985" r="48895" b="22860"/>
                <wp:wrapNone/>
                <wp:docPr id="37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95" cy="294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2CA9F" id="AutoShape 41" o:spid="_x0000_s1026" type="#_x0000_t32" style="position:absolute;left:0;text-align:left;margin-left:93.3pt;margin-top:5.35pt;width:.85pt;height:23.1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">
                <v:stroke endarrow="block"/>
              </v:shape>
            </w:pict>
          </mc:Fallback>
        </mc:AlternateContent>
      </w:r>
    </w:p>
    <w:p w:rsidR="002139AD" w:rsidRDefault="00817F8C" w:rsidP="002139A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13555D" wp14:editId="05BEABFA">
                <wp:simplePos x="0" y="0"/>
                <wp:positionH relativeFrom="column">
                  <wp:posOffset>421005</wp:posOffset>
                </wp:positionH>
                <wp:positionV relativeFrom="paragraph">
                  <wp:posOffset>71755</wp:posOffset>
                </wp:positionV>
                <wp:extent cx="1534795" cy="457200"/>
                <wp:effectExtent l="24130" t="13970" r="22225" b="14605"/>
                <wp:wrapNone/>
                <wp:docPr id="36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4795" cy="4572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39AD" w:rsidRDefault="003A5B52" w:rsidP="002139AD">
                            <w:r>
                              <w:rPr>
                                <w:rFonts w:hint="eastAsia"/>
                              </w:rPr>
                              <w:t>合法操作</w:t>
                            </w:r>
                          </w:p>
                          <w:p w:rsidR="002139AD" w:rsidRDefault="002139AD" w:rsidP="002139AD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3555D" id="AutoShape 42" o:spid="_x0000_s1053" type="#_x0000_t4" style="position:absolute;left:0;text-align:left;margin-left:33.15pt;margin-top:5.65pt;width:120.85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">
                <v:textbox>
                  <w:txbxContent>
                    <w:p w:rsidR="002139AD" w:rsidRDefault="003A5B52" w:rsidP="002139AD">
                      <w:r>
                        <w:rPr>
                          <w:rFonts w:hint="eastAsia"/>
                        </w:rPr>
                        <w:t>合法操作</w:t>
                      </w:r>
                    </w:p>
                    <w:p w:rsidR="002139AD" w:rsidRDefault="002139AD" w:rsidP="002139AD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139AD" w:rsidRDefault="00817F8C" w:rsidP="002139A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D84B77" wp14:editId="4AD41688">
                <wp:simplePos x="0" y="0"/>
                <wp:positionH relativeFrom="column">
                  <wp:posOffset>1184910</wp:posOffset>
                </wp:positionH>
                <wp:positionV relativeFrom="paragraph">
                  <wp:posOffset>260350</wp:posOffset>
                </wp:positionV>
                <wp:extent cx="10795" cy="141605"/>
                <wp:effectExtent l="45085" t="5715" r="58420" b="24130"/>
                <wp:wrapNone/>
                <wp:docPr id="3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141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723D0" id="AutoShape 46" o:spid="_x0000_s1026" type="#_x0000_t32" style="position:absolute;left:0;text-align:left;margin-left:93.3pt;margin-top:20.5pt;width:.85pt;height:11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">
                <v:stroke endarrow="block"/>
              </v:shape>
            </w:pict>
          </mc:Fallback>
        </mc:AlternateContent>
      </w:r>
    </w:p>
    <w:p w:rsidR="002139AD" w:rsidRDefault="00817F8C" w:rsidP="002139A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713473" wp14:editId="22F5FFD6">
                <wp:simplePos x="0" y="0"/>
                <wp:positionH relativeFrom="column">
                  <wp:posOffset>814705</wp:posOffset>
                </wp:positionH>
                <wp:positionV relativeFrom="paragraph">
                  <wp:posOffset>154940</wp:posOffset>
                </wp:positionV>
                <wp:extent cx="783590" cy="359410"/>
                <wp:effectExtent l="8255" t="8255" r="8255" b="13335"/>
                <wp:wrapNone/>
                <wp:docPr id="33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3590" cy="35941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39AD" w:rsidRDefault="002139AD" w:rsidP="002139AD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13473" id="AutoShape 47" o:spid="_x0000_s1054" type="#_x0000_t176" style="position:absolute;left:0;text-align:left;margin-left:64.15pt;margin-top:12.2pt;width:61.7pt;height:28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">
                <v:textbox>
                  <w:txbxContent>
                    <w:p w:rsidR="002139AD" w:rsidRDefault="002139AD" w:rsidP="002139AD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</w:p>
    <w:p w:rsidR="002139AD" w:rsidRDefault="002139AD" w:rsidP="002139A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C67E3F" w:rsidRDefault="00C67E3F" w:rsidP="00C67E3F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C67E3F" w:rsidRDefault="00C67E3F" w:rsidP="00C67E3F">
      <w:pPr>
        <w:pStyle w:val="afb"/>
        <w:ind w:firstLine="420"/>
        <w:rPr>
          <w:b/>
          <w:color w:val="000000"/>
          <w:szCs w:val="28"/>
        </w:rPr>
      </w:pPr>
      <w:r>
        <w:rPr>
          <w:rFonts w:hint="eastAsia"/>
          <w:b/>
          <w:color w:val="000000"/>
          <w:szCs w:val="28"/>
        </w:rPr>
        <w:t>数据库设计表：</w:t>
      </w:r>
    </w:p>
    <w:p w:rsidR="00C67E3F" w:rsidRPr="002139AD" w:rsidRDefault="00C67E3F" w:rsidP="00C67E3F">
      <w:pPr>
        <w:pStyle w:val="afb"/>
        <w:ind w:firstLine="420"/>
        <w:rPr>
          <w:rFonts w:hint="eastAsia"/>
          <w:color w:val="000000"/>
          <w:szCs w:val="28"/>
        </w:rPr>
      </w:pPr>
      <w:r>
        <w:rPr>
          <w:rFonts w:hint="eastAsia"/>
          <w:color w:val="000000"/>
          <w:szCs w:val="28"/>
        </w:rPr>
        <w:t>学生</w:t>
      </w:r>
      <w:r>
        <w:rPr>
          <w:rFonts w:hint="eastAsia"/>
          <w:color w:val="000000"/>
          <w:szCs w:val="28"/>
        </w:rPr>
        <w:t>_</w:t>
      </w:r>
      <w:r>
        <w:rPr>
          <w:rFonts w:hint="eastAsia"/>
          <w:color w:val="000000"/>
          <w:szCs w:val="28"/>
        </w:rPr>
        <w:t>用户</w:t>
      </w:r>
      <w:r>
        <w:rPr>
          <w:rFonts w:hint="eastAsia"/>
          <w:color w:val="000000"/>
          <w:szCs w:val="28"/>
        </w:rPr>
        <w:t>管理</w:t>
      </w:r>
    </w:p>
    <w:p w:rsidR="00C67E3F" w:rsidRPr="003164C2" w:rsidRDefault="00817F8C" w:rsidP="003164C2">
      <w:pPr>
        <w:pStyle w:val="afb"/>
        <w:ind w:firstLine="420"/>
        <w:rPr>
          <w:rFonts w:hint="eastAsia"/>
          <w:b/>
          <w:color w:val="000000"/>
          <w:szCs w:val="28"/>
        </w:rPr>
      </w:pPr>
      <w:r w:rsidRPr="002139AD">
        <w:rPr>
          <w:b/>
          <w:noProof/>
        </w:rPr>
        <w:drawing>
          <wp:inline distT="0" distB="0" distL="0" distR="0" wp14:anchorId="52648956" wp14:editId="75F584DA">
            <wp:extent cx="4658995" cy="2906395"/>
            <wp:effectExtent l="0" t="0" r="0" b="0"/>
            <wp:docPr id="16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E3F" w:rsidRPr="001B64C3" w:rsidRDefault="00C67E3F" w:rsidP="00C67E3F">
      <w:pPr>
        <w:pStyle w:val="3"/>
        <w:keepNext w:val="0"/>
        <w:keepLines w:val="0"/>
        <w:widowControl/>
        <w:numPr>
          <w:ilvl w:val="0"/>
          <w:numId w:val="9"/>
        </w:numPr>
        <w:tabs>
          <w:tab w:val="clear" w:pos="0"/>
          <w:tab w:val="clear" w:pos="420"/>
        </w:tabs>
        <w:spacing w:before="100" w:beforeAutospacing="1" w:after="100" w:afterAutospacing="1" w:line="240" w:lineRule="auto"/>
        <w:ind w:left="0" w:firstLine="0"/>
        <w:jc w:val="left"/>
        <w:rPr>
          <w:rFonts w:ascii="宋体" w:hAnsi="宋体" w:hint="eastAsia"/>
          <w:bCs/>
          <w:kern w:val="0"/>
          <w:sz w:val="28"/>
          <w:szCs w:val="27"/>
        </w:rPr>
      </w:pPr>
      <w:bookmarkStart w:id="28" w:name="_Toc504058987"/>
      <w:r>
        <w:rPr>
          <w:rFonts w:ascii="宋体" w:hAnsi="宋体" w:hint="eastAsia"/>
          <w:bCs/>
          <w:kern w:val="0"/>
          <w:sz w:val="28"/>
          <w:szCs w:val="27"/>
        </w:rPr>
        <w:t>4</w:t>
      </w:r>
      <w:r w:rsidR="00396A0C">
        <w:rPr>
          <w:rFonts w:ascii="宋体" w:hAnsi="宋体" w:hint="eastAsia"/>
          <w:bCs/>
          <w:kern w:val="0"/>
          <w:sz w:val="28"/>
          <w:szCs w:val="27"/>
        </w:rPr>
        <w:t>.1.4考勤</w:t>
      </w:r>
      <w:r w:rsidRPr="001B64C3">
        <w:rPr>
          <w:rFonts w:ascii="宋体" w:hAnsi="宋体" w:hint="eastAsia"/>
          <w:bCs/>
          <w:kern w:val="0"/>
          <w:sz w:val="28"/>
          <w:szCs w:val="27"/>
        </w:rPr>
        <w:t>管理</w:t>
      </w:r>
      <w:bookmarkEnd w:id="28"/>
    </w:p>
    <w:p w:rsidR="00C67E3F" w:rsidRPr="001B64C3" w:rsidRDefault="00C67E3F" w:rsidP="00C67E3F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模块描述：</w:t>
      </w:r>
      <w:r w:rsidR="00396A0C">
        <w:rPr>
          <w:rFonts w:ascii="楷体_GB2312" w:eastAsia="楷体_GB2312" w:hint="eastAsia"/>
          <w:color w:val="000000"/>
          <w:sz w:val="28"/>
          <w:szCs w:val="28"/>
        </w:rPr>
        <w:t>考勤</w:t>
      </w:r>
      <w:r>
        <w:rPr>
          <w:rFonts w:ascii="楷体_GB2312" w:eastAsia="楷体_GB2312" w:hint="eastAsia"/>
          <w:color w:val="000000"/>
          <w:sz w:val="28"/>
          <w:szCs w:val="28"/>
        </w:rPr>
        <w:t>管理、</w:t>
      </w:r>
      <w:r w:rsidR="00396A0C">
        <w:rPr>
          <w:rFonts w:ascii="楷体_GB2312" w:eastAsia="楷体_GB2312" w:hint="eastAsia"/>
          <w:color w:val="000000"/>
          <w:sz w:val="28"/>
          <w:szCs w:val="28"/>
        </w:rPr>
        <w:t>请假类型</w:t>
      </w:r>
      <w:r>
        <w:rPr>
          <w:rFonts w:ascii="楷体_GB2312" w:eastAsia="楷体_GB2312" w:hint="eastAsia"/>
          <w:color w:val="000000"/>
          <w:sz w:val="28"/>
          <w:szCs w:val="28"/>
        </w:rPr>
        <w:t>管理</w:t>
      </w:r>
      <w:r w:rsidR="00396A0C">
        <w:rPr>
          <w:rFonts w:ascii="楷体_GB2312" w:eastAsia="楷体_GB2312" w:hint="eastAsia"/>
          <w:color w:val="000000"/>
          <w:sz w:val="28"/>
          <w:szCs w:val="28"/>
        </w:rPr>
        <w:t>、请假管理</w:t>
      </w:r>
      <w:r w:rsidRPr="001B64C3">
        <w:rPr>
          <w:rFonts w:ascii="楷体_GB2312" w:eastAsia="楷体_GB2312" w:hint="eastAsia"/>
          <w:color w:val="000000"/>
          <w:sz w:val="28"/>
          <w:szCs w:val="28"/>
        </w:rPr>
        <w:t xml:space="preserve"> </w:t>
      </w:r>
    </w:p>
    <w:p w:rsidR="00C37FA5" w:rsidRDefault="00C67E3F" w:rsidP="00C37FA5">
      <w:pPr>
        <w:pStyle w:val="afb"/>
        <w:ind w:left="420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功    能：</w:t>
      </w:r>
      <w:r w:rsidR="00C37FA5">
        <w:rPr>
          <w:rFonts w:ascii="楷体_GB2312" w:eastAsia="楷体_GB2312" w:hint="eastAsia"/>
          <w:color w:val="000000"/>
          <w:sz w:val="28"/>
          <w:szCs w:val="28"/>
        </w:rPr>
        <w:t>考勤管理：</w:t>
      </w:r>
      <w:r w:rsidR="00C37FA5" w:rsidRPr="00C37FA5">
        <w:rPr>
          <w:rFonts w:ascii="楷体_GB2312" w:eastAsia="楷体_GB2312" w:hint="eastAsia"/>
          <w:color w:val="000000"/>
          <w:sz w:val="28"/>
          <w:szCs w:val="28"/>
        </w:rPr>
        <w:t>上课前登录系统打卡，下课后也要登录系统</w:t>
      </w:r>
    </w:p>
    <w:p w:rsidR="00C67E3F" w:rsidRDefault="00C37FA5" w:rsidP="00C37FA5">
      <w:pPr>
        <w:pStyle w:val="afb"/>
        <w:ind w:left="1680"/>
        <w:rPr>
          <w:rFonts w:ascii="楷体_GB2312" w:eastAsia="楷体_GB2312"/>
          <w:color w:val="000000"/>
          <w:sz w:val="28"/>
          <w:szCs w:val="28"/>
        </w:rPr>
      </w:pPr>
      <w:r w:rsidRPr="00C37FA5">
        <w:rPr>
          <w:rFonts w:ascii="楷体_GB2312" w:eastAsia="楷体_GB2312" w:hint="eastAsia"/>
          <w:color w:val="000000"/>
          <w:sz w:val="28"/>
          <w:szCs w:val="28"/>
        </w:rPr>
        <w:lastRenderedPageBreak/>
        <w:t>打卡，每天需要打两次卡，如果只打一次，算早退； 打了多次，按照第一次和最后一次算。没打卡算旷课</w:t>
      </w:r>
      <w:r>
        <w:rPr>
          <w:rFonts w:ascii="楷体_GB2312" w:eastAsia="楷体_GB2312" w:hint="eastAsia"/>
          <w:color w:val="000000"/>
          <w:sz w:val="28"/>
          <w:szCs w:val="28"/>
        </w:rPr>
        <w:t>。</w:t>
      </w:r>
    </w:p>
    <w:p w:rsidR="00C37FA5" w:rsidRDefault="00C37FA5" w:rsidP="00C37FA5">
      <w:pPr>
        <w:pStyle w:val="afb"/>
        <w:ind w:left="1680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color w:val="000000"/>
          <w:sz w:val="28"/>
          <w:szCs w:val="28"/>
        </w:rPr>
        <w:t>请假类型：</w:t>
      </w:r>
      <w:r w:rsidRPr="00C37FA5">
        <w:rPr>
          <w:rFonts w:ascii="楷体_GB2312" w:eastAsia="楷体_GB2312" w:hint="eastAsia"/>
          <w:color w:val="000000"/>
          <w:sz w:val="28"/>
          <w:szCs w:val="28"/>
        </w:rPr>
        <w:t>系统中记录请假信息，请假分为事假、病假等不同类型。</w:t>
      </w:r>
    </w:p>
    <w:p w:rsidR="00C37FA5" w:rsidRPr="001B64C3" w:rsidRDefault="00C37FA5" w:rsidP="00C37FA5">
      <w:pPr>
        <w:pStyle w:val="afb"/>
        <w:ind w:left="168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color w:val="000000"/>
          <w:sz w:val="28"/>
          <w:szCs w:val="28"/>
        </w:rPr>
        <w:t>请假管理:</w:t>
      </w:r>
      <w:r w:rsidRPr="00C37FA5">
        <w:rPr>
          <w:rFonts w:hint="eastAsia"/>
        </w:rPr>
        <w:t xml:space="preserve"> </w:t>
      </w:r>
      <w:r w:rsidRPr="00C37FA5">
        <w:rPr>
          <w:rFonts w:ascii="楷体_GB2312" w:eastAsia="楷体_GB2312" w:hint="eastAsia"/>
          <w:color w:val="000000"/>
          <w:sz w:val="28"/>
          <w:szCs w:val="28"/>
        </w:rPr>
        <w:t>通过该系统填写请假信息，并将假条照片作为附件上传，提交等待审核，审核通过后请假生效</w:t>
      </w:r>
    </w:p>
    <w:p w:rsidR="00C67E3F" w:rsidRDefault="00C67E3F" w:rsidP="00C67E3F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性    能：</w:t>
      </w:r>
      <w:r>
        <w:rPr>
          <w:rFonts w:ascii="楷体_GB2312" w:eastAsia="楷体_GB2312" w:hint="eastAsia"/>
          <w:color w:val="000000"/>
          <w:sz w:val="28"/>
          <w:szCs w:val="28"/>
        </w:rPr>
        <w:t>页面风格与主页面风格一致。</w:t>
      </w:r>
    </w:p>
    <w:p w:rsidR="00C67E3F" w:rsidRDefault="00C67E3F" w:rsidP="00C67E3F">
      <w:pPr>
        <w:pStyle w:val="afb"/>
        <w:ind w:firstLine="420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color w:val="000000"/>
          <w:sz w:val="28"/>
          <w:szCs w:val="28"/>
        </w:rPr>
        <w:t xml:space="preserve">          页面操作要方便用户使用。</w:t>
      </w:r>
    </w:p>
    <w:p w:rsidR="00C67E3F" w:rsidRDefault="00C67E3F" w:rsidP="00C67E3F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输 入 项：</w:t>
      </w:r>
      <w:r w:rsidR="007833A0">
        <w:rPr>
          <w:rFonts w:ascii="楷体_GB2312" w:eastAsia="楷体_GB2312" w:hint="eastAsia"/>
          <w:color w:val="000000"/>
          <w:sz w:val="28"/>
          <w:szCs w:val="28"/>
        </w:rPr>
        <w:t>打卡次数记录、打卡时间记录、请假提交</w:t>
      </w:r>
      <w:r>
        <w:rPr>
          <w:rFonts w:ascii="楷体_GB2312" w:eastAsia="楷体_GB2312" w:hint="eastAsia"/>
          <w:color w:val="000000"/>
          <w:sz w:val="28"/>
          <w:szCs w:val="28"/>
        </w:rPr>
        <w:t xml:space="preserve"> </w:t>
      </w:r>
    </w:p>
    <w:p w:rsidR="00C67E3F" w:rsidRDefault="00C67E3F" w:rsidP="00C67E3F">
      <w:pPr>
        <w:pStyle w:val="afb"/>
        <w:ind w:leftChars="199" w:left="1795" w:hangingChars="490" w:hanging="1377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设计方法：</w:t>
      </w:r>
      <w:r w:rsidR="007833A0">
        <w:rPr>
          <w:rFonts w:ascii="楷体_GB2312" w:eastAsia="楷体_GB2312" w:hint="eastAsia"/>
          <w:color w:val="000000"/>
          <w:sz w:val="28"/>
          <w:szCs w:val="28"/>
        </w:rPr>
        <w:t>初始登录系统自动提醒打卡，同事记录到数据库当前打卡时间，当前打卡次数。申请请假时不仅更新学生记录，同步更新到老师界面。</w:t>
      </w:r>
    </w:p>
    <w:p w:rsidR="00C67E3F" w:rsidRDefault="00C67E3F" w:rsidP="00C67E3F">
      <w:pPr>
        <w:pStyle w:val="afb"/>
        <w:ind w:firstLine="420"/>
        <w:rPr>
          <w:rFonts w:ascii="楷体_GB2312" w:eastAsia="楷体_GB2312" w:hint="eastAsia"/>
          <w:b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流程图：</w:t>
      </w:r>
    </w:p>
    <w:p w:rsidR="00C67E3F" w:rsidRPr="00345557" w:rsidRDefault="00817F8C" w:rsidP="00C67E3F">
      <w:pPr>
        <w:pStyle w:val="afb"/>
        <w:ind w:leftChars="199" w:left="1795" w:hangingChars="490" w:hanging="1377"/>
        <w:rPr>
          <w:rFonts w:ascii="楷体_GB2312" w:eastAsia="楷体_GB2312" w:hint="eastAsia"/>
          <w:b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F68C83" wp14:editId="1B797E65">
                <wp:simplePos x="0" y="0"/>
                <wp:positionH relativeFrom="column">
                  <wp:posOffset>2229485</wp:posOffset>
                </wp:positionH>
                <wp:positionV relativeFrom="paragraph">
                  <wp:posOffset>115570</wp:posOffset>
                </wp:positionV>
                <wp:extent cx="925195" cy="272415"/>
                <wp:effectExtent l="13335" t="5080" r="13970" b="8255"/>
                <wp:wrapNone/>
                <wp:docPr id="32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5195" cy="27241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7E3F" w:rsidRDefault="007833A0" w:rsidP="00C67E3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打卡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68C83" id="AutoShape 48" o:spid="_x0000_s1055" type="#_x0000_t109" style="position:absolute;left:0;text-align:left;margin-left:175.55pt;margin-top:9.1pt;width:72.85pt;height:21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">
                <v:textbox>
                  <w:txbxContent>
                    <w:p w:rsidR="00C67E3F" w:rsidRDefault="007833A0" w:rsidP="00C67E3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打卡</w:t>
                      </w:r>
                    </w:p>
                  </w:txbxContent>
                </v:textbox>
              </v:shape>
            </w:pict>
          </mc:Fallback>
        </mc:AlternateContent>
      </w:r>
    </w:p>
    <w:p w:rsidR="00C67E3F" w:rsidRDefault="00817F8C" w:rsidP="00C67E3F">
      <w:pPr>
        <w:pStyle w:val="afb"/>
        <w:rPr>
          <w:rFonts w:hint="eastAsia"/>
          <w:sz w:val="21"/>
        </w:rPr>
      </w:pPr>
      <w:r>
        <w:rPr>
          <w:rFonts w:ascii="楷体_GB2312" w:eastAsia="楷体_GB2312" w:hint="eastAsia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F2A563" wp14:editId="5DBF7F62">
                <wp:simplePos x="0" y="0"/>
                <wp:positionH relativeFrom="column">
                  <wp:posOffset>2696845</wp:posOffset>
                </wp:positionH>
                <wp:positionV relativeFrom="paragraph">
                  <wp:posOffset>18415</wp:posOffset>
                </wp:positionV>
                <wp:extent cx="0" cy="304800"/>
                <wp:effectExtent l="61595" t="8890" r="52705" b="19685"/>
                <wp:wrapNone/>
                <wp:docPr id="31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CB391" id="AutoShape 49" o:spid="_x0000_s1026" type="#_x0000_t32" style="position:absolute;left:0;text-align:left;margin-left:212.35pt;margin-top:1.45pt;width:0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">
                <v:stroke endarrow="block"/>
              </v:shape>
            </w:pict>
          </mc:Fallback>
        </mc:AlternateContent>
      </w:r>
    </w:p>
    <w:p w:rsidR="00C67E3F" w:rsidRPr="00345557" w:rsidRDefault="00817F8C" w:rsidP="00C67E3F">
      <w:pPr>
        <w:pStyle w:val="afb"/>
        <w:rPr>
          <w:rFonts w:hint="eastAsia"/>
          <w:sz w:val="21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86CA31" wp14:editId="4C076961">
                <wp:simplePos x="0" y="0"/>
                <wp:positionH relativeFrom="column">
                  <wp:posOffset>1696085</wp:posOffset>
                </wp:positionH>
                <wp:positionV relativeFrom="paragraph">
                  <wp:posOffset>109220</wp:posOffset>
                </wp:positionV>
                <wp:extent cx="337820" cy="381000"/>
                <wp:effectExtent l="13335" t="12065" r="10795" b="6985"/>
                <wp:wrapNone/>
                <wp:docPr id="29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820" cy="3810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3A0" w:rsidRDefault="007833A0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6CA31" id="AutoShape 72" o:spid="_x0000_s1056" type="#_x0000_t109" style="position:absolute;left:0;text-align:left;margin-left:133.55pt;margin-top:8.6pt;width:26.6pt;height:3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">
                <v:textbox>
                  <w:txbxContent>
                    <w:p w:rsidR="007833A0" w:rsidRDefault="007833A0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629530" wp14:editId="0802424F">
                <wp:simplePos x="0" y="0"/>
                <wp:positionH relativeFrom="column">
                  <wp:posOffset>2251710</wp:posOffset>
                </wp:positionH>
                <wp:positionV relativeFrom="paragraph">
                  <wp:posOffset>142240</wp:posOffset>
                </wp:positionV>
                <wp:extent cx="881380" cy="314960"/>
                <wp:effectExtent l="6985" t="6985" r="6985" b="11430"/>
                <wp:wrapNone/>
                <wp:docPr id="28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38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7E3F" w:rsidRDefault="007833A0" w:rsidP="00C67E3F">
                            <w:pPr>
                              <w:ind w:left="21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初始打卡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29530" id="AutoShape 50" o:spid="_x0000_s1057" type="#_x0000_t109" style="position:absolute;left:0;text-align:left;margin-left:177.3pt;margin-top:11.2pt;width:69.4pt;height:24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">
                <v:textbox>
                  <w:txbxContent>
                    <w:p w:rsidR="00C67E3F" w:rsidRDefault="007833A0" w:rsidP="00C67E3F">
                      <w:pPr>
                        <w:ind w:left="21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初始打卡</w:t>
                      </w:r>
                    </w:p>
                  </w:txbxContent>
                </v:textbox>
              </v:shape>
            </w:pict>
          </mc:Fallback>
        </mc:AlternateContent>
      </w:r>
    </w:p>
    <w:p w:rsidR="00C67E3F" w:rsidRDefault="00817F8C" w:rsidP="00C67E3F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B68B71" wp14:editId="4B105779">
                <wp:simplePos x="0" y="0"/>
                <wp:positionH relativeFrom="column">
                  <wp:posOffset>3394710</wp:posOffset>
                </wp:positionH>
                <wp:positionV relativeFrom="paragraph">
                  <wp:posOffset>52705</wp:posOffset>
                </wp:positionV>
                <wp:extent cx="347980" cy="304800"/>
                <wp:effectExtent l="6985" t="10795" r="6985" b="8255"/>
                <wp:wrapNone/>
                <wp:docPr id="27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980" cy="304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3A0" w:rsidRDefault="007833A0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  <w:p w:rsidR="007833A0" w:rsidRDefault="007833A0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68B71" id="AutoShape 73" o:spid="_x0000_s1058" type="#_x0000_t109" style="position:absolute;left:0;text-align:left;margin-left:267.3pt;margin-top:4.15pt;width:27.4pt;height:2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">
                <v:textbox>
                  <w:txbxContent>
                    <w:p w:rsidR="007833A0" w:rsidRDefault="007833A0">
                      <w:r>
                        <w:rPr>
                          <w:rFonts w:hint="eastAsia"/>
                        </w:rPr>
                        <w:t>否</w:t>
                      </w:r>
                    </w:p>
                    <w:p w:rsidR="007833A0" w:rsidRDefault="007833A0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F8AC9A" wp14:editId="7B025C25">
                <wp:simplePos x="0" y="0"/>
                <wp:positionH relativeFrom="column">
                  <wp:posOffset>3122295</wp:posOffset>
                </wp:positionH>
                <wp:positionV relativeFrom="paragraph">
                  <wp:posOffset>96520</wp:posOffset>
                </wp:positionV>
                <wp:extent cx="751205" cy="315595"/>
                <wp:effectExtent l="10795" t="6985" r="38100" b="58420"/>
                <wp:wrapNone/>
                <wp:docPr id="26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1205" cy="3155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56455" id="AutoShape 67" o:spid="_x0000_s1026" type="#_x0000_t32" style="position:absolute;left:0;text-align:left;margin-left:245.85pt;margin-top:7.6pt;width:59.15pt;height:24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95ED3B" wp14:editId="26BAB897">
                <wp:simplePos x="0" y="0"/>
                <wp:positionH relativeFrom="column">
                  <wp:posOffset>1598295</wp:posOffset>
                </wp:positionH>
                <wp:positionV relativeFrom="paragraph">
                  <wp:posOffset>96520</wp:posOffset>
                </wp:positionV>
                <wp:extent cx="642620" cy="304800"/>
                <wp:effectExtent l="39370" t="6985" r="13335" b="59690"/>
                <wp:wrapNone/>
                <wp:docPr id="25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262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C20E9" id="AutoShape 66" o:spid="_x0000_s1026" type="#_x0000_t32" style="position:absolute;left:0;text-align:left;margin-left:125.85pt;margin-top:7.6pt;width:50.6pt;height:24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">
                <v:stroke endarrow="block"/>
              </v:shape>
            </w:pict>
          </mc:Fallback>
        </mc:AlternateContent>
      </w:r>
    </w:p>
    <w:p w:rsidR="007833A0" w:rsidRDefault="00817F8C" w:rsidP="00C67E3F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484F9F" wp14:editId="45236DA3">
                <wp:simplePos x="0" y="0"/>
                <wp:positionH relativeFrom="column">
                  <wp:posOffset>3350895</wp:posOffset>
                </wp:positionH>
                <wp:positionV relativeFrom="paragraph">
                  <wp:posOffset>154305</wp:posOffset>
                </wp:positionV>
                <wp:extent cx="1219200" cy="327025"/>
                <wp:effectExtent l="10795" t="10795" r="8255" b="5080"/>
                <wp:wrapNone/>
                <wp:docPr id="24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3270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3A0" w:rsidRDefault="007833A0">
                            <w:r>
                              <w:rPr>
                                <w:rFonts w:hint="eastAsia"/>
                              </w:rPr>
                              <w:t>标记迟到或旷工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84F9F" id="AutoShape 63" o:spid="_x0000_s1059" type="#_x0000_t109" style="position:absolute;left:0;text-align:left;margin-left:263.85pt;margin-top:12.15pt;width:96pt;height:25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">
                <v:textbox>
                  <w:txbxContent>
                    <w:p w:rsidR="007833A0" w:rsidRDefault="007833A0">
                      <w:r>
                        <w:rPr>
                          <w:rFonts w:hint="eastAsia"/>
                        </w:rPr>
                        <w:t>标记迟到或旷工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31EF1C" wp14:editId="45AF10C3">
                <wp:simplePos x="0" y="0"/>
                <wp:positionH relativeFrom="column">
                  <wp:posOffset>847725</wp:posOffset>
                </wp:positionH>
                <wp:positionV relativeFrom="paragraph">
                  <wp:posOffset>121920</wp:posOffset>
                </wp:positionV>
                <wp:extent cx="1088390" cy="359410"/>
                <wp:effectExtent l="12700" t="6985" r="13335" b="5080"/>
                <wp:wrapNone/>
                <wp:docPr id="23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8390" cy="35941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3A0" w:rsidRDefault="007833A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更新打卡信息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1EF1C" id="AutoShape 62" o:spid="_x0000_s1060" type="#_x0000_t109" style="position:absolute;left:0;text-align:left;margin-left:66.75pt;margin-top:9.6pt;width:85.7pt;height:28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">
                <v:textbox>
                  <w:txbxContent>
                    <w:p w:rsidR="007833A0" w:rsidRDefault="007833A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更新打卡信息</w:t>
                      </w:r>
                    </w:p>
                  </w:txbxContent>
                </v:textbox>
              </v:shape>
            </w:pict>
          </mc:Fallback>
        </mc:AlternateContent>
      </w:r>
    </w:p>
    <w:p w:rsidR="007833A0" w:rsidRDefault="00817F8C" w:rsidP="00C67E3F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22F1F6" wp14:editId="1FA96481">
                <wp:simplePos x="0" y="0"/>
                <wp:positionH relativeFrom="column">
                  <wp:posOffset>2730500</wp:posOffset>
                </wp:positionH>
                <wp:positionV relativeFrom="paragraph">
                  <wp:posOffset>223520</wp:posOffset>
                </wp:positionV>
                <wp:extent cx="892810" cy="304800"/>
                <wp:effectExtent l="38100" t="6985" r="12065" b="59690"/>
                <wp:wrapNone/>
                <wp:docPr id="22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9281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60E46" id="AutoShape 70" o:spid="_x0000_s1026" type="#_x0000_t32" style="position:absolute;left:0;text-align:left;margin-left:215pt;margin-top:17.6pt;width:70.3pt;height:24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815F30" wp14:editId="3E2D825D">
                <wp:simplePos x="0" y="0"/>
                <wp:positionH relativeFrom="column">
                  <wp:posOffset>1783715</wp:posOffset>
                </wp:positionH>
                <wp:positionV relativeFrom="paragraph">
                  <wp:posOffset>190500</wp:posOffset>
                </wp:positionV>
                <wp:extent cx="848995" cy="359410"/>
                <wp:effectExtent l="5715" t="12065" r="40640" b="57150"/>
                <wp:wrapNone/>
                <wp:docPr id="21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8995" cy="3594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613C5" id="AutoShape 68" o:spid="_x0000_s1026" type="#_x0000_t32" style="position:absolute;left:0;text-align:left;margin-left:140.45pt;margin-top:15pt;width:66.85pt;height:28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">
                <v:stroke endarrow="block"/>
              </v:shape>
            </w:pict>
          </mc:Fallback>
        </mc:AlternateContent>
      </w:r>
    </w:p>
    <w:p w:rsidR="007833A0" w:rsidRDefault="00817F8C" w:rsidP="00C67E3F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EF0006" wp14:editId="55E0E901">
                <wp:simplePos x="0" y="0"/>
                <wp:positionH relativeFrom="column">
                  <wp:posOffset>2087880</wp:posOffset>
                </wp:positionH>
                <wp:positionV relativeFrom="paragraph">
                  <wp:posOffset>281305</wp:posOffset>
                </wp:positionV>
                <wp:extent cx="1273810" cy="718185"/>
                <wp:effectExtent l="5080" t="10795" r="6985" b="13970"/>
                <wp:wrapNone/>
                <wp:docPr id="20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3810" cy="718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3A0" w:rsidRDefault="007833A0">
                            <w:r>
                              <w:rPr>
                                <w:rFonts w:hint="eastAsia"/>
                              </w:rPr>
                              <w:t>更新到数据库并通知教师端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EF0006" id="Rectangle 64" o:spid="_x0000_s1061" style="position:absolute;left:0;text-align:left;margin-left:164.4pt;margin-top:22.15pt;width:100.3pt;height:56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">
                <v:textbox>
                  <w:txbxContent>
                    <w:p w:rsidR="007833A0" w:rsidRDefault="007833A0">
                      <w:r>
                        <w:rPr>
                          <w:rFonts w:hint="eastAsia"/>
                        </w:rPr>
                        <w:t>更新到数据库并通知教师端</w:t>
                      </w:r>
                    </w:p>
                  </w:txbxContent>
                </v:textbox>
              </v:rect>
            </w:pict>
          </mc:Fallback>
        </mc:AlternateContent>
      </w:r>
    </w:p>
    <w:p w:rsidR="007833A0" w:rsidRDefault="007833A0" w:rsidP="00C67E3F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7833A0" w:rsidRDefault="007833A0" w:rsidP="00C67E3F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7833A0" w:rsidRDefault="00817F8C" w:rsidP="00C67E3F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57AAE6" wp14:editId="2E4403BC">
                <wp:simplePos x="0" y="0"/>
                <wp:positionH relativeFrom="column">
                  <wp:posOffset>2741295</wp:posOffset>
                </wp:positionH>
                <wp:positionV relativeFrom="paragraph">
                  <wp:posOffset>150495</wp:posOffset>
                </wp:positionV>
                <wp:extent cx="10795" cy="283210"/>
                <wp:effectExtent l="48895" t="13335" r="54610" b="17780"/>
                <wp:wrapNone/>
                <wp:docPr id="19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2832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2D322" id="AutoShape 71" o:spid="_x0000_s1026" type="#_x0000_t32" style="position:absolute;left:0;text-align:left;margin-left:215.85pt;margin-top:11.85pt;width:.85pt;height:22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">
                <v:stroke endarrow="block"/>
              </v:shape>
            </w:pict>
          </mc:Fallback>
        </mc:AlternateContent>
      </w:r>
    </w:p>
    <w:p w:rsidR="007833A0" w:rsidRDefault="00817F8C" w:rsidP="00C67E3F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501665" wp14:editId="5577E506">
                <wp:simplePos x="0" y="0"/>
                <wp:positionH relativeFrom="column">
                  <wp:posOffset>2392680</wp:posOffset>
                </wp:positionH>
                <wp:positionV relativeFrom="paragraph">
                  <wp:posOffset>132715</wp:posOffset>
                </wp:positionV>
                <wp:extent cx="718820" cy="315595"/>
                <wp:effectExtent l="5080" t="8255" r="9525" b="9525"/>
                <wp:wrapNone/>
                <wp:docPr id="18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820" cy="31559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3A0" w:rsidRDefault="007833A0"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  <w:p w:rsidR="007833A0" w:rsidRDefault="007833A0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01665" id="AutoShape 65" o:spid="_x0000_s1062" type="#_x0000_t176" style="position:absolute;left:0;text-align:left;margin-left:188.4pt;margin-top:10.45pt;width:56.6pt;height:24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">
                <v:textbox>
                  <w:txbxContent>
                    <w:p w:rsidR="007833A0" w:rsidRDefault="007833A0">
                      <w:r>
                        <w:rPr>
                          <w:rFonts w:hint="eastAsia"/>
                        </w:rPr>
                        <w:t>结束</w:t>
                      </w:r>
                    </w:p>
                    <w:p w:rsidR="007833A0" w:rsidRDefault="007833A0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139AD" w:rsidRDefault="002139AD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7833A0" w:rsidRPr="00345557" w:rsidRDefault="00817F8C" w:rsidP="007833A0">
      <w:pPr>
        <w:pStyle w:val="afb"/>
        <w:ind w:leftChars="199" w:left="1795" w:hangingChars="490" w:hanging="1377"/>
        <w:rPr>
          <w:rFonts w:ascii="楷体_GB2312" w:eastAsia="楷体_GB2312" w:hint="eastAsia"/>
          <w:b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9A0A32" wp14:editId="77860A09">
                <wp:simplePos x="0" y="0"/>
                <wp:positionH relativeFrom="column">
                  <wp:posOffset>2229485</wp:posOffset>
                </wp:positionH>
                <wp:positionV relativeFrom="paragraph">
                  <wp:posOffset>115570</wp:posOffset>
                </wp:positionV>
                <wp:extent cx="925195" cy="272415"/>
                <wp:effectExtent l="13335" t="6985" r="13970" b="6350"/>
                <wp:wrapNone/>
                <wp:docPr id="17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5195" cy="27241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3A0" w:rsidRDefault="007833A0" w:rsidP="007833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请假申请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A0A32" id="AutoShape 74" o:spid="_x0000_s1063" type="#_x0000_t109" style="position:absolute;left:0;text-align:left;margin-left:175.55pt;margin-top:9.1pt;width:72.85pt;height:21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">
                <v:textbox>
                  <w:txbxContent>
                    <w:p w:rsidR="007833A0" w:rsidRDefault="007833A0" w:rsidP="007833A0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请假申请</w:t>
                      </w:r>
                    </w:p>
                  </w:txbxContent>
                </v:textbox>
              </v:shape>
            </w:pict>
          </mc:Fallback>
        </mc:AlternateContent>
      </w:r>
    </w:p>
    <w:p w:rsidR="007833A0" w:rsidRDefault="00817F8C" w:rsidP="007833A0">
      <w:pPr>
        <w:pStyle w:val="afb"/>
        <w:rPr>
          <w:rFonts w:hint="eastAsia"/>
          <w:sz w:val="21"/>
        </w:rPr>
      </w:pPr>
      <w:r>
        <w:rPr>
          <w:rFonts w:ascii="楷体_GB2312" w:eastAsia="楷体_GB2312" w:hint="eastAsia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3BEE6F" wp14:editId="5236F935">
                <wp:simplePos x="0" y="0"/>
                <wp:positionH relativeFrom="column">
                  <wp:posOffset>2696845</wp:posOffset>
                </wp:positionH>
                <wp:positionV relativeFrom="paragraph">
                  <wp:posOffset>18415</wp:posOffset>
                </wp:positionV>
                <wp:extent cx="0" cy="304800"/>
                <wp:effectExtent l="61595" t="10795" r="52705" b="17780"/>
                <wp:wrapNone/>
                <wp:docPr id="16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A6BB3" id="AutoShape 75" o:spid="_x0000_s1026" type="#_x0000_t32" style="position:absolute;left:0;text-align:left;margin-left:212.35pt;margin-top:1.45pt;width:0;height:2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">
                <v:stroke endarrow="block"/>
              </v:shape>
            </w:pict>
          </mc:Fallback>
        </mc:AlternateContent>
      </w:r>
    </w:p>
    <w:p w:rsidR="007833A0" w:rsidRPr="00345557" w:rsidRDefault="00817F8C" w:rsidP="007833A0">
      <w:pPr>
        <w:pStyle w:val="afb"/>
        <w:rPr>
          <w:rFonts w:hint="eastAsia"/>
          <w:sz w:val="21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2033ADA" wp14:editId="70F57371">
                <wp:simplePos x="0" y="0"/>
                <wp:positionH relativeFrom="column">
                  <wp:posOffset>1891030</wp:posOffset>
                </wp:positionH>
                <wp:positionV relativeFrom="paragraph">
                  <wp:posOffset>114300</wp:posOffset>
                </wp:positionV>
                <wp:extent cx="1612265" cy="531495"/>
                <wp:effectExtent l="27305" t="19050" r="27305" b="11430"/>
                <wp:wrapNone/>
                <wp:docPr id="15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2265" cy="53149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2E39" w:rsidRDefault="00E62E39">
                            <w:r>
                              <w:rPr>
                                <w:rFonts w:hint="eastAsia"/>
                              </w:rPr>
                              <w:t>请假类型</w:t>
                            </w:r>
                          </w:p>
                          <w:p w:rsidR="00E62E39" w:rsidRDefault="00E62E39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033AD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AutoShape 88" o:spid="_x0000_s1064" type="#_x0000_t110" style="position:absolute;left:0;text-align:left;margin-left:148.9pt;margin-top:9pt;width:126.95pt;height:41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">
                <v:textbox>
                  <w:txbxContent>
                    <w:p w:rsidR="00E62E39" w:rsidRDefault="00E62E39">
                      <w:r>
                        <w:rPr>
                          <w:rFonts w:hint="eastAsia"/>
                        </w:rPr>
                        <w:t>请假类型</w:t>
                      </w:r>
                    </w:p>
                    <w:p w:rsidR="00E62E39" w:rsidRDefault="00E62E3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833A0" w:rsidRDefault="007833A0" w:rsidP="007833A0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7833A0" w:rsidRDefault="00817F8C" w:rsidP="007833A0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5AA360" wp14:editId="173A4DF4">
                <wp:simplePos x="0" y="0"/>
                <wp:positionH relativeFrom="column">
                  <wp:posOffset>2741295</wp:posOffset>
                </wp:positionH>
                <wp:positionV relativeFrom="paragraph">
                  <wp:posOffset>187325</wp:posOffset>
                </wp:positionV>
                <wp:extent cx="10795" cy="391795"/>
                <wp:effectExtent l="48895" t="7620" r="54610" b="19685"/>
                <wp:wrapNone/>
                <wp:docPr id="14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391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0200E" id="AutoShape 82" o:spid="_x0000_s1026" type="#_x0000_t32" style="position:absolute;left:0;text-align:left;margin-left:215.85pt;margin-top:14.75pt;width:.85pt;height:30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">
                <v:stroke endarrow="block"/>
              </v:shape>
            </w:pict>
          </mc:Fallback>
        </mc:AlternateContent>
      </w:r>
    </w:p>
    <w:p w:rsidR="007833A0" w:rsidRDefault="007833A0" w:rsidP="007833A0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7833A0" w:rsidRDefault="00817F8C" w:rsidP="007833A0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CD4655" wp14:editId="081009AB">
                <wp:simplePos x="0" y="0"/>
                <wp:positionH relativeFrom="column">
                  <wp:posOffset>2055495</wp:posOffset>
                </wp:positionH>
                <wp:positionV relativeFrom="paragraph">
                  <wp:posOffset>8890</wp:posOffset>
                </wp:positionV>
                <wp:extent cx="1273810" cy="718185"/>
                <wp:effectExtent l="10795" t="6985" r="10795" b="8255"/>
                <wp:wrapNone/>
                <wp:docPr id="13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3810" cy="718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3A0" w:rsidRDefault="00E62E39" w:rsidP="007833A0">
                            <w:r>
                              <w:rPr>
                                <w:rFonts w:hint="eastAsia"/>
                              </w:rPr>
                              <w:t>同步到数据库</w:t>
                            </w:r>
                          </w:p>
                          <w:p w:rsidR="00E62E39" w:rsidRDefault="00E62E39" w:rsidP="007833A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通知教师端审核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CD4655" id="Rectangle 79" o:spid="_x0000_s1065" style="position:absolute;left:0;text-align:left;margin-left:161.85pt;margin-top:.7pt;width:100.3pt;height:56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">
                <v:textbox>
                  <w:txbxContent>
                    <w:p w:rsidR="007833A0" w:rsidRDefault="00E62E39" w:rsidP="007833A0">
                      <w:r>
                        <w:rPr>
                          <w:rFonts w:hint="eastAsia"/>
                        </w:rPr>
                        <w:t>同步到数据库</w:t>
                      </w:r>
                    </w:p>
                    <w:p w:rsidR="00E62E39" w:rsidRDefault="00E62E39" w:rsidP="007833A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通知教师端审核</w:t>
                      </w:r>
                    </w:p>
                  </w:txbxContent>
                </v:textbox>
              </v:rect>
            </w:pict>
          </mc:Fallback>
        </mc:AlternateContent>
      </w:r>
    </w:p>
    <w:p w:rsidR="007833A0" w:rsidRDefault="007833A0" w:rsidP="007833A0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7833A0" w:rsidRDefault="00817F8C" w:rsidP="007833A0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4F8FFA" wp14:editId="09536621">
                <wp:simplePos x="0" y="0"/>
                <wp:positionH relativeFrom="column">
                  <wp:posOffset>2915285</wp:posOffset>
                </wp:positionH>
                <wp:positionV relativeFrom="paragraph">
                  <wp:posOffset>168275</wp:posOffset>
                </wp:positionV>
                <wp:extent cx="609600" cy="492760"/>
                <wp:effectExtent l="13335" t="10795" r="43815" b="48895"/>
                <wp:wrapNone/>
                <wp:docPr id="12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492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0ADF6" id="AutoShape 97" o:spid="_x0000_s1026" type="#_x0000_t32" style="position:absolute;left:0;text-align:left;margin-left:229.55pt;margin-top:13.25pt;width:48pt;height:38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F81C093" wp14:editId="0FC5B746">
                <wp:simplePos x="0" y="0"/>
                <wp:positionH relativeFrom="column">
                  <wp:posOffset>1816100</wp:posOffset>
                </wp:positionH>
                <wp:positionV relativeFrom="paragraph">
                  <wp:posOffset>146685</wp:posOffset>
                </wp:positionV>
                <wp:extent cx="609600" cy="579755"/>
                <wp:effectExtent l="47625" t="8255" r="9525" b="50165"/>
                <wp:wrapNone/>
                <wp:docPr id="11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9600" cy="579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3CE54" id="AutoShape 85" o:spid="_x0000_s1026" type="#_x0000_t32" style="position:absolute;left:0;text-align:left;margin-left:143pt;margin-top:11.55pt;width:48pt;height:45.6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">
                <v:stroke endarrow="block"/>
              </v:shape>
            </w:pict>
          </mc:Fallback>
        </mc:AlternateContent>
      </w:r>
    </w:p>
    <w:p w:rsidR="007833A0" w:rsidRDefault="007833A0" w:rsidP="007833A0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7833A0" w:rsidRDefault="00817F8C" w:rsidP="007833A0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14B32D" wp14:editId="482A8869">
                <wp:simplePos x="0" y="0"/>
                <wp:positionH relativeFrom="column">
                  <wp:posOffset>3133090</wp:posOffset>
                </wp:positionH>
                <wp:positionV relativeFrom="paragraph">
                  <wp:posOffset>113030</wp:posOffset>
                </wp:positionV>
                <wp:extent cx="947420" cy="751205"/>
                <wp:effectExtent l="12065" t="9525" r="12065" b="10795"/>
                <wp:wrapNone/>
                <wp:docPr id="9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7420" cy="75120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2E39" w:rsidRDefault="00E62E39">
                            <w:r>
                              <w:rPr>
                                <w:rFonts w:hint="eastAsia"/>
                              </w:rPr>
                              <w:t>审核失败</w:t>
                            </w:r>
                          </w:p>
                          <w:p w:rsidR="00E62E39" w:rsidRDefault="00E62E39">
                            <w:r>
                              <w:rPr>
                                <w:rFonts w:hint="eastAsia"/>
                              </w:rPr>
                              <w:t>返回学生端</w:t>
                            </w:r>
                          </w:p>
                          <w:p w:rsidR="00E62E39" w:rsidRDefault="00E62E39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4B32D" id="AutoShape 98" o:spid="_x0000_s1066" type="#_x0000_t109" style="position:absolute;left:0;text-align:left;margin-left:246.7pt;margin-top:8.9pt;width:74.6pt;height:59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">
                <v:textbox>
                  <w:txbxContent>
                    <w:p w:rsidR="00E62E39" w:rsidRDefault="00E62E39">
                      <w:r>
                        <w:rPr>
                          <w:rFonts w:hint="eastAsia"/>
                        </w:rPr>
                        <w:t>审核失败</w:t>
                      </w:r>
                    </w:p>
                    <w:p w:rsidR="00E62E39" w:rsidRDefault="00E62E39">
                      <w:r>
                        <w:rPr>
                          <w:rFonts w:hint="eastAsia"/>
                        </w:rPr>
                        <w:t>返回学生端</w:t>
                      </w:r>
                    </w:p>
                    <w:p w:rsidR="00E62E39" w:rsidRDefault="00E62E3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2BFED6D" wp14:editId="38043ACD">
                <wp:simplePos x="0" y="0"/>
                <wp:positionH relativeFrom="column">
                  <wp:posOffset>1337310</wp:posOffset>
                </wp:positionH>
                <wp:positionV relativeFrom="paragraph">
                  <wp:posOffset>189230</wp:posOffset>
                </wp:positionV>
                <wp:extent cx="968375" cy="685800"/>
                <wp:effectExtent l="6985" t="9525" r="5715" b="9525"/>
                <wp:wrapNone/>
                <wp:docPr id="8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685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2E39" w:rsidRDefault="00E62E39">
                            <w:r>
                              <w:rPr>
                                <w:rFonts w:hint="eastAsia"/>
                              </w:rPr>
                              <w:t>审核成功</w:t>
                            </w:r>
                          </w:p>
                          <w:p w:rsidR="00E62E39" w:rsidRDefault="00E62E3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填充请假标识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FED6D" id="AutoShape 94" o:spid="_x0000_s1067" type="#_x0000_t109" style="position:absolute;left:0;text-align:left;margin-left:105.3pt;margin-top:14.9pt;width:76.25pt;height:5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">
                <v:textbox>
                  <w:txbxContent>
                    <w:p w:rsidR="00E62E39" w:rsidRDefault="00E62E39">
                      <w:r>
                        <w:rPr>
                          <w:rFonts w:hint="eastAsia"/>
                        </w:rPr>
                        <w:t>审核成功</w:t>
                      </w:r>
                    </w:p>
                    <w:p w:rsidR="00E62E39" w:rsidRDefault="00E62E3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填充请假标识</w:t>
                      </w:r>
                    </w:p>
                  </w:txbxContent>
                </v:textbox>
              </v:shape>
            </w:pict>
          </mc:Fallback>
        </mc:AlternateContent>
      </w:r>
    </w:p>
    <w:p w:rsidR="007833A0" w:rsidRDefault="007833A0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7833A0" w:rsidRPr="00E62E39" w:rsidRDefault="007833A0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b/>
          <w:sz w:val="24"/>
        </w:rPr>
      </w:pPr>
    </w:p>
    <w:p w:rsidR="007833A0" w:rsidRPr="00E62E39" w:rsidRDefault="00817F8C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5099E6" wp14:editId="502CD4B6">
                <wp:simplePos x="0" y="0"/>
                <wp:positionH relativeFrom="column">
                  <wp:posOffset>3601720</wp:posOffset>
                </wp:positionH>
                <wp:positionV relativeFrom="paragraph">
                  <wp:posOffset>36830</wp:posOffset>
                </wp:positionV>
                <wp:extent cx="0" cy="316230"/>
                <wp:effectExtent l="61595" t="9525" r="52705" b="17145"/>
                <wp:wrapNone/>
                <wp:docPr id="6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2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6F2BD" id="AutoShape 99" o:spid="_x0000_s1026" type="#_x0000_t32" style="position:absolute;left:0;text-align:left;margin-left:283.6pt;margin-top:2.9pt;width:0;height:24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">
                <v:stroke endarrow="block"/>
              </v:shape>
            </w:pict>
          </mc:Fallback>
        </mc:AlternateContent>
      </w:r>
      <w:r>
        <w:rPr>
          <w:rFonts w:ascii="宋体" w:hAnsi="宋体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2E920E2" wp14:editId="249F64FB">
                <wp:simplePos x="0" y="0"/>
                <wp:positionH relativeFrom="column">
                  <wp:posOffset>1631315</wp:posOffset>
                </wp:positionH>
                <wp:positionV relativeFrom="paragraph">
                  <wp:posOffset>69215</wp:posOffset>
                </wp:positionV>
                <wp:extent cx="0" cy="316230"/>
                <wp:effectExtent l="53340" t="13335" r="60960" b="22860"/>
                <wp:wrapNone/>
                <wp:docPr id="4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2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75320" id="AutoShape 95" o:spid="_x0000_s1026" type="#_x0000_t32" style="position:absolute;left:0;text-align:left;margin-left:128.45pt;margin-top:5.45pt;width:0;height:24.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">
                <v:stroke endarrow="block"/>
              </v:shape>
            </w:pict>
          </mc:Fallback>
        </mc:AlternateContent>
      </w:r>
    </w:p>
    <w:p w:rsidR="00E62E39" w:rsidRPr="00E62E39" w:rsidRDefault="00817F8C" w:rsidP="00E62E39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b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F1B3B9" wp14:editId="00887F13">
                <wp:simplePos x="0" y="0"/>
                <wp:positionH relativeFrom="column">
                  <wp:posOffset>1293495</wp:posOffset>
                </wp:positionH>
                <wp:positionV relativeFrom="paragraph">
                  <wp:posOffset>127635</wp:posOffset>
                </wp:positionV>
                <wp:extent cx="708025" cy="413385"/>
                <wp:effectExtent l="10795" t="8255" r="5080" b="6985"/>
                <wp:wrapNone/>
                <wp:docPr id="3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8025" cy="41338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2E39" w:rsidRDefault="00E62E39" w:rsidP="00E62E3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1B3B9" id="AutoShape 100" o:spid="_x0000_s1068" type="#_x0000_t176" style="position:absolute;left:0;text-align:left;margin-left:101.85pt;margin-top:10.05pt;width:55.75pt;height:32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">
                <v:textbox>
                  <w:txbxContent>
                    <w:p w:rsidR="00E62E39" w:rsidRDefault="00E62E39" w:rsidP="00E62E3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F7FBE98" wp14:editId="32BF73A9">
                <wp:simplePos x="0" y="0"/>
                <wp:positionH relativeFrom="column">
                  <wp:posOffset>3263265</wp:posOffset>
                </wp:positionH>
                <wp:positionV relativeFrom="paragraph">
                  <wp:posOffset>47625</wp:posOffset>
                </wp:positionV>
                <wp:extent cx="708025" cy="413385"/>
                <wp:effectExtent l="8890" t="13970" r="6985" b="10795"/>
                <wp:wrapNone/>
                <wp:docPr id="2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8025" cy="41338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2E39" w:rsidRDefault="00E62E3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FBE98" id="AutoShape 96" o:spid="_x0000_s1069" type="#_x0000_t176" style="position:absolute;left:0;text-align:left;margin-left:256.95pt;margin-top:3.75pt;width:55.75pt;height:32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">
                <v:textbox>
                  <w:txbxContent>
                    <w:p w:rsidR="00E62E39" w:rsidRDefault="00E62E3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</w:p>
    <w:p w:rsidR="00E62E39" w:rsidRDefault="00E62E39" w:rsidP="00E62E39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E62E39" w:rsidRDefault="00E62E39" w:rsidP="00E62E39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宋体" w:hAnsi="宋体"/>
          <w:sz w:val="24"/>
        </w:rPr>
      </w:pPr>
    </w:p>
    <w:p w:rsidR="00274D6B" w:rsidRDefault="00274D6B" w:rsidP="00274D6B">
      <w:pPr>
        <w:pStyle w:val="afb"/>
        <w:ind w:firstLine="420"/>
        <w:rPr>
          <w:b/>
          <w:color w:val="000000"/>
          <w:szCs w:val="28"/>
        </w:rPr>
      </w:pPr>
      <w:r>
        <w:rPr>
          <w:rFonts w:hint="eastAsia"/>
          <w:b/>
          <w:color w:val="000000"/>
          <w:szCs w:val="28"/>
        </w:rPr>
        <w:t>数据库设计表：</w:t>
      </w:r>
    </w:p>
    <w:p w:rsidR="00274D6B" w:rsidRPr="002139AD" w:rsidRDefault="00274D6B" w:rsidP="00274D6B">
      <w:pPr>
        <w:pStyle w:val="afb"/>
        <w:ind w:firstLine="420"/>
        <w:rPr>
          <w:rFonts w:hint="eastAsia"/>
          <w:color w:val="000000"/>
          <w:szCs w:val="28"/>
        </w:rPr>
      </w:pPr>
      <w:r>
        <w:rPr>
          <w:rFonts w:hint="eastAsia"/>
          <w:color w:val="000000"/>
          <w:szCs w:val="28"/>
        </w:rPr>
        <w:t>考勤</w:t>
      </w:r>
      <w:r>
        <w:rPr>
          <w:rFonts w:hint="eastAsia"/>
          <w:color w:val="000000"/>
          <w:szCs w:val="28"/>
        </w:rPr>
        <w:t>管理</w:t>
      </w:r>
    </w:p>
    <w:p w:rsidR="00274D6B" w:rsidRDefault="00817F8C" w:rsidP="00274D6B">
      <w:pPr>
        <w:pStyle w:val="afb"/>
        <w:ind w:firstLine="420"/>
        <w:rPr>
          <w:noProof/>
        </w:rPr>
      </w:pPr>
      <w:r w:rsidRPr="006414EF">
        <w:rPr>
          <w:noProof/>
        </w:rPr>
        <w:drawing>
          <wp:inline distT="0" distB="0" distL="0" distR="0" wp14:anchorId="75C4E056" wp14:editId="1CDF45CF">
            <wp:extent cx="5279390" cy="2122805"/>
            <wp:effectExtent l="0" t="0" r="0" b="0"/>
            <wp:docPr id="1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7D" w:rsidRPr="003164C2" w:rsidRDefault="00817F8C" w:rsidP="00274D6B">
      <w:pPr>
        <w:pStyle w:val="afb"/>
        <w:ind w:firstLine="420"/>
        <w:rPr>
          <w:rFonts w:hint="eastAsia"/>
          <w:b/>
          <w:color w:val="000000"/>
          <w:szCs w:val="28"/>
        </w:rPr>
      </w:pPr>
      <w:r w:rsidRPr="0003687D">
        <w:rPr>
          <w:b/>
          <w:noProof/>
        </w:rPr>
        <w:drawing>
          <wp:inline distT="0" distB="0" distL="0" distR="0" wp14:anchorId="3C85CA20" wp14:editId="73A802BE">
            <wp:extent cx="5290185" cy="1861185"/>
            <wp:effectExtent l="0" t="0" r="0" b="0"/>
            <wp:docPr id="1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7D" w:rsidRDefault="0003687D" w:rsidP="0003687D">
      <w:pPr>
        <w:pStyle w:val="afb"/>
        <w:ind w:firstLine="420"/>
        <w:rPr>
          <w:color w:val="000000"/>
          <w:szCs w:val="28"/>
        </w:rPr>
      </w:pPr>
      <w:r>
        <w:rPr>
          <w:rFonts w:hint="eastAsia"/>
          <w:color w:val="000000"/>
          <w:szCs w:val="28"/>
        </w:rPr>
        <w:t>请假记录表</w:t>
      </w:r>
    </w:p>
    <w:p w:rsidR="0003687D" w:rsidRDefault="00817F8C" w:rsidP="0003687D">
      <w:pPr>
        <w:pStyle w:val="afb"/>
        <w:ind w:firstLine="420"/>
        <w:rPr>
          <w:b/>
          <w:noProof/>
        </w:rPr>
      </w:pPr>
      <w:r w:rsidRPr="0003687D">
        <w:rPr>
          <w:b/>
          <w:noProof/>
        </w:rPr>
        <w:lastRenderedPageBreak/>
        <w:drawing>
          <wp:inline distT="0" distB="0" distL="0" distR="0" wp14:anchorId="0F7E1A0E" wp14:editId="73BA3545">
            <wp:extent cx="5257800" cy="2177415"/>
            <wp:effectExtent l="0" t="0" r="0" b="0"/>
            <wp:docPr id="19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7D" w:rsidRDefault="0003687D" w:rsidP="0003687D">
      <w:pPr>
        <w:pStyle w:val="afb"/>
        <w:ind w:firstLine="420"/>
        <w:rPr>
          <w:rFonts w:hint="eastAsia"/>
          <w:color w:val="000000"/>
          <w:szCs w:val="28"/>
        </w:rPr>
      </w:pPr>
      <w:r>
        <w:rPr>
          <w:rFonts w:hint="eastAsia"/>
          <w:color w:val="000000"/>
          <w:szCs w:val="28"/>
        </w:rPr>
        <w:t>请假类型记录</w:t>
      </w:r>
    </w:p>
    <w:p w:rsidR="0003687D" w:rsidRPr="002139AD" w:rsidRDefault="00817F8C" w:rsidP="0003687D">
      <w:pPr>
        <w:pStyle w:val="afb"/>
        <w:ind w:firstLine="420"/>
        <w:rPr>
          <w:rFonts w:hint="eastAsia"/>
          <w:color w:val="000000"/>
          <w:szCs w:val="28"/>
        </w:rPr>
      </w:pPr>
      <w:r w:rsidRPr="0003687D">
        <w:rPr>
          <w:b/>
          <w:noProof/>
        </w:rPr>
        <w:drawing>
          <wp:inline distT="0" distB="0" distL="0" distR="0" wp14:anchorId="499A7C05" wp14:editId="4694B1A5">
            <wp:extent cx="5236210" cy="1981200"/>
            <wp:effectExtent l="0" t="0" r="0" b="0"/>
            <wp:docPr id="19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205" w:rsidRPr="001B64C3" w:rsidRDefault="00A92205" w:rsidP="00A92205">
      <w:pPr>
        <w:pStyle w:val="3"/>
        <w:keepNext w:val="0"/>
        <w:keepLines w:val="0"/>
        <w:widowControl/>
        <w:numPr>
          <w:ilvl w:val="0"/>
          <w:numId w:val="9"/>
        </w:numPr>
        <w:tabs>
          <w:tab w:val="clear" w:pos="0"/>
          <w:tab w:val="clear" w:pos="420"/>
        </w:tabs>
        <w:spacing w:before="100" w:beforeAutospacing="1" w:after="100" w:afterAutospacing="1" w:line="240" w:lineRule="auto"/>
        <w:ind w:left="0" w:firstLine="0"/>
        <w:jc w:val="left"/>
        <w:rPr>
          <w:rFonts w:ascii="宋体" w:hAnsi="宋体" w:hint="eastAsia"/>
          <w:bCs/>
          <w:kern w:val="0"/>
          <w:sz w:val="28"/>
          <w:szCs w:val="27"/>
        </w:rPr>
      </w:pPr>
      <w:bookmarkStart w:id="29" w:name="_Toc504058988"/>
      <w:r>
        <w:rPr>
          <w:rFonts w:ascii="宋体" w:hAnsi="宋体" w:hint="eastAsia"/>
          <w:bCs/>
          <w:kern w:val="0"/>
          <w:sz w:val="28"/>
          <w:szCs w:val="27"/>
        </w:rPr>
        <w:t>4.1.4</w:t>
      </w:r>
      <w:r w:rsidR="00817F8C">
        <w:rPr>
          <w:rFonts w:ascii="宋体" w:hAnsi="宋体" w:hint="eastAsia"/>
          <w:bCs/>
          <w:kern w:val="0"/>
          <w:sz w:val="28"/>
          <w:szCs w:val="27"/>
        </w:rPr>
        <w:t>教务</w:t>
      </w:r>
      <w:r w:rsidRPr="001B64C3">
        <w:rPr>
          <w:rFonts w:ascii="宋体" w:hAnsi="宋体" w:hint="eastAsia"/>
          <w:bCs/>
          <w:kern w:val="0"/>
          <w:sz w:val="28"/>
          <w:szCs w:val="27"/>
        </w:rPr>
        <w:t>管理</w:t>
      </w:r>
      <w:bookmarkEnd w:id="29"/>
    </w:p>
    <w:p w:rsidR="00A92205" w:rsidRPr="001B64C3" w:rsidRDefault="00A92205" w:rsidP="00A92205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模块描述：</w:t>
      </w:r>
      <w:r w:rsidR="00817F8C" w:rsidRPr="00817F8C">
        <w:rPr>
          <w:rFonts w:ascii="楷体_GB2312" w:eastAsia="楷体_GB2312" w:hint="eastAsia"/>
          <w:color w:val="000000"/>
          <w:sz w:val="28"/>
          <w:szCs w:val="28"/>
        </w:rPr>
        <w:t>课程</w:t>
      </w:r>
      <w:r>
        <w:rPr>
          <w:rFonts w:ascii="楷体_GB2312" w:eastAsia="楷体_GB2312" w:hint="eastAsia"/>
          <w:color w:val="000000"/>
          <w:sz w:val="28"/>
          <w:szCs w:val="28"/>
        </w:rPr>
        <w:t>管理、</w:t>
      </w:r>
      <w:r w:rsidR="00817F8C">
        <w:rPr>
          <w:rFonts w:ascii="楷体_GB2312" w:eastAsia="楷体_GB2312" w:hint="eastAsia"/>
          <w:color w:val="000000"/>
          <w:sz w:val="28"/>
          <w:szCs w:val="28"/>
        </w:rPr>
        <w:t>班级</w:t>
      </w:r>
      <w:r>
        <w:rPr>
          <w:rFonts w:ascii="楷体_GB2312" w:eastAsia="楷体_GB2312" w:hint="eastAsia"/>
          <w:color w:val="000000"/>
          <w:sz w:val="28"/>
          <w:szCs w:val="28"/>
        </w:rPr>
        <w:t>管理、</w:t>
      </w:r>
      <w:r w:rsidR="00817F8C">
        <w:rPr>
          <w:rFonts w:ascii="楷体_GB2312" w:eastAsia="楷体_GB2312" w:hint="eastAsia"/>
          <w:color w:val="000000"/>
          <w:sz w:val="28"/>
          <w:szCs w:val="28"/>
        </w:rPr>
        <w:t>课堂笔记</w:t>
      </w:r>
      <w:r>
        <w:rPr>
          <w:rFonts w:ascii="楷体_GB2312" w:eastAsia="楷体_GB2312" w:hint="eastAsia"/>
          <w:color w:val="000000"/>
          <w:sz w:val="28"/>
          <w:szCs w:val="28"/>
        </w:rPr>
        <w:t>管理</w:t>
      </w:r>
      <w:r w:rsidR="00817F8C">
        <w:rPr>
          <w:rFonts w:ascii="楷体_GB2312" w:eastAsia="楷体_GB2312" w:hint="eastAsia"/>
          <w:color w:val="000000"/>
          <w:sz w:val="28"/>
          <w:szCs w:val="28"/>
        </w:rPr>
        <w:t>、</w:t>
      </w:r>
    </w:p>
    <w:p w:rsidR="00817F8C" w:rsidRDefault="00A92205" w:rsidP="00817F8C">
      <w:pPr>
        <w:pStyle w:val="afb"/>
        <w:ind w:left="420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功    能：</w:t>
      </w:r>
      <w:r w:rsidR="00817F8C" w:rsidRPr="00817F8C">
        <w:rPr>
          <w:rFonts w:ascii="楷体_GB2312" w:eastAsia="楷体_GB2312" w:hint="eastAsia"/>
          <w:color w:val="000000"/>
          <w:sz w:val="28"/>
          <w:szCs w:val="28"/>
        </w:rPr>
        <w:t>针对不同的课程可能会采取不同的授课方式，因此我们将</w:t>
      </w:r>
    </w:p>
    <w:p w:rsidR="00A92205" w:rsidRDefault="00817F8C" w:rsidP="00817F8C">
      <w:pPr>
        <w:pStyle w:val="afb"/>
        <w:ind w:left="1260" w:firstLine="420"/>
        <w:rPr>
          <w:rFonts w:ascii="楷体_GB2312" w:eastAsia="楷体_GB2312"/>
          <w:color w:val="000000"/>
          <w:sz w:val="28"/>
          <w:szCs w:val="28"/>
        </w:rPr>
      </w:pPr>
      <w:r w:rsidRPr="00817F8C">
        <w:rPr>
          <w:rFonts w:ascii="楷体_GB2312" w:eastAsia="楷体_GB2312" w:hint="eastAsia"/>
          <w:color w:val="000000"/>
          <w:sz w:val="28"/>
          <w:szCs w:val="28"/>
        </w:rPr>
        <w:t>课程分成不同的类型</w:t>
      </w:r>
      <w:r w:rsidR="00A92205">
        <w:rPr>
          <w:rFonts w:ascii="楷体_GB2312" w:eastAsia="楷体_GB2312" w:hint="eastAsia"/>
          <w:color w:val="000000"/>
          <w:sz w:val="28"/>
          <w:szCs w:val="28"/>
        </w:rPr>
        <w:t>。</w:t>
      </w:r>
    </w:p>
    <w:p w:rsidR="00A92205" w:rsidRDefault="00817F8C" w:rsidP="00A92205">
      <w:pPr>
        <w:pStyle w:val="afb"/>
        <w:ind w:left="1680"/>
        <w:rPr>
          <w:rFonts w:ascii="楷体_GB2312" w:eastAsia="楷体_GB2312"/>
          <w:color w:val="000000"/>
          <w:sz w:val="28"/>
          <w:szCs w:val="28"/>
        </w:rPr>
      </w:pPr>
      <w:r w:rsidRPr="00817F8C">
        <w:rPr>
          <w:rFonts w:ascii="楷体_GB2312" w:eastAsia="楷体_GB2312" w:hint="eastAsia"/>
          <w:color w:val="000000"/>
          <w:sz w:val="28"/>
          <w:szCs w:val="28"/>
        </w:rPr>
        <w:t>按照不同的学年、专业方向，各自对学生进行分班管理，因此班级信息需要在该系统中进行管理</w:t>
      </w:r>
      <w:r w:rsidR="00A92205" w:rsidRPr="00C37FA5">
        <w:rPr>
          <w:rFonts w:ascii="楷体_GB2312" w:eastAsia="楷体_GB2312" w:hint="eastAsia"/>
          <w:color w:val="000000"/>
          <w:sz w:val="28"/>
          <w:szCs w:val="28"/>
        </w:rPr>
        <w:t>。</w:t>
      </w:r>
    </w:p>
    <w:p w:rsidR="00A92205" w:rsidRPr="001B64C3" w:rsidRDefault="00817F8C" w:rsidP="00A92205">
      <w:pPr>
        <w:pStyle w:val="afb"/>
        <w:ind w:left="1680"/>
        <w:rPr>
          <w:rFonts w:ascii="楷体_GB2312" w:eastAsia="楷体_GB2312" w:hint="eastAsia"/>
          <w:color w:val="000000"/>
          <w:sz w:val="28"/>
          <w:szCs w:val="28"/>
        </w:rPr>
      </w:pPr>
      <w:r w:rsidRPr="00817F8C">
        <w:rPr>
          <w:rFonts w:ascii="楷体_GB2312" w:eastAsia="楷体_GB2312" w:hint="eastAsia"/>
          <w:color w:val="000000"/>
          <w:sz w:val="28"/>
          <w:szCs w:val="28"/>
        </w:rPr>
        <w:t>通过课程表，每个学生都可以知道自己所学课程，在该系统中，学生可以对自己所学课程的各个章节记录笔记。</w:t>
      </w:r>
    </w:p>
    <w:p w:rsidR="00A92205" w:rsidRDefault="00A92205" w:rsidP="00A92205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性    能：</w:t>
      </w:r>
      <w:r>
        <w:rPr>
          <w:rFonts w:ascii="楷体_GB2312" w:eastAsia="楷体_GB2312" w:hint="eastAsia"/>
          <w:color w:val="000000"/>
          <w:sz w:val="28"/>
          <w:szCs w:val="28"/>
        </w:rPr>
        <w:t>页面风格与主页面风格一致。</w:t>
      </w:r>
    </w:p>
    <w:p w:rsidR="00A92205" w:rsidRDefault="00A92205" w:rsidP="00A92205">
      <w:pPr>
        <w:pStyle w:val="afb"/>
        <w:ind w:firstLine="420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color w:val="000000"/>
          <w:sz w:val="28"/>
          <w:szCs w:val="28"/>
        </w:rPr>
        <w:t xml:space="preserve">          页面操作要方便用户使用。</w:t>
      </w:r>
    </w:p>
    <w:p w:rsidR="00817F8C" w:rsidRPr="00817F8C" w:rsidRDefault="00A92205" w:rsidP="00DF5066">
      <w:pPr>
        <w:pStyle w:val="afb"/>
        <w:ind w:leftChars="199" w:left="1795" w:hangingChars="490" w:hanging="1377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设计方法：</w:t>
      </w:r>
      <w:r>
        <w:rPr>
          <w:rFonts w:ascii="楷体_GB2312" w:eastAsia="楷体_GB2312" w:hint="eastAsia"/>
          <w:color w:val="000000"/>
          <w:sz w:val="28"/>
          <w:szCs w:val="28"/>
        </w:rPr>
        <w:t>初始登录系统自动提醒打卡，同事记录到数据库当前打卡时间，</w:t>
      </w:r>
      <w:r>
        <w:rPr>
          <w:rFonts w:ascii="楷体_GB2312" w:eastAsia="楷体_GB2312" w:hint="eastAsia"/>
          <w:color w:val="000000"/>
          <w:sz w:val="28"/>
          <w:szCs w:val="28"/>
        </w:rPr>
        <w:lastRenderedPageBreak/>
        <w:t>当前打卡次数。申请请假时不仅更新学生记录，同步更新到老师界面。</w:t>
      </w:r>
    </w:p>
    <w:p w:rsidR="00DF5066" w:rsidRPr="001B64C3" w:rsidRDefault="00DF5066" w:rsidP="00DF5066">
      <w:pPr>
        <w:pStyle w:val="3"/>
        <w:keepNext w:val="0"/>
        <w:keepLines w:val="0"/>
        <w:widowControl/>
        <w:numPr>
          <w:ilvl w:val="0"/>
          <w:numId w:val="9"/>
        </w:numPr>
        <w:tabs>
          <w:tab w:val="clear" w:pos="0"/>
          <w:tab w:val="clear" w:pos="420"/>
        </w:tabs>
        <w:spacing w:before="100" w:beforeAutospacing="1" w:after="100" w:afterAutospacing="1" w:line="240" w:lineRule="auto"/>
        <w:ind w:left="0" w:firstLine="0"/>
        <w:jc w:val="left"/>
        <w:rPr>
          <w:rFonts w:ascii="宋体" w:hAnsi="宋体" w:hint="eastAsia"/>
          <w:bCs/>
          <w:kern w:val="0"/>
          <w:sz w:val="28"/>
          <w:szCs w:val="27"/>
        </w:rPr>
      </w:pPr>
      <w:bookmarkStart w:id="30" w:name="_Toc504058989"/>
      <w:r>
        <w:rPr>
          <w:rFonts w:ascii="宋体" w:hAnsi="宋体" w:hint="eastAsia"/>
          <w:bCs/>
          <w:kern w:val="0"/>
          <w:sz w:val="28"/>
          <w:szCs w:val="27"/>
        </w:rPr>
        <w:t>4</w:t>
      </w:r>
      <w:r>
        <w:rPr>
          <w:rFonts w:ascii="宋体" w:hAnsi="宋体" w:hint="eastAsia"/>
          <w:bCs/>
          <w:kern w:val="0"/>
          <w:sz w:val="28"/>
          <w:szCs w:val="27"/>
        </w:rPr>
        <w:t>.1.5成绩表现</w:t>
      </w:r>
      <w:r w:rsidRPr="001B64C3">
        <w:rPr>
          <w:rFonts w:ascii="宋体" w:hAnsi="宋体" w:hint="eastAsia"/>
          <w:bCs/>
          <w:kern w:val="0"/>
          <w:sz w:val="28"/>
          <w:szCs w:val="27"/>
        </w:rPr>
        <w:t>管理</w:t>
      </w:r>
      <w:bookmarkEnd w:id="30"/>
    </w:p>
    <w:p w:rsidR="00DF5066" w:rsidRPr="001B64C3" w:rsidRDefault="00DF5066" w:rsidP="00DF5066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模块描述：</w:t>
      </w:r>
      <w:r>
        <w:rPr>
          <w:rFonts w:ascii="楷体_GB2312" w:eastAsia="楷体_GB2312" w:hint="eastAsia"/>
          <w:color w:val="000000"/>
          <w:sz w:val="28"/>
          <w:szCs w:val="28"/>
        </w:rPr>
        <w:t>考勤报表</w:t>
      </w:r>
      <w:r>
        <w:rPr>
          <w:rFonts w:ascii="楷体_GB2312" w:eastAsia="楷体_GB2312" w:hint="eastAsia"/>
          <w:color w:val="000000"/>
          <w:sz w:val="28"/>
          <w:szCs w:val="28"/>
        </w:rPr>
        <w:t>、</w:t>
      </w:r>
      <w:r>
        <w:rPr>
          <w:rFonts w:ascii="楷体_GB2312" w:eastAsia="楷体_GB2312" w:hint="eastAsia"/>
          <w:color w:val="000000"/>
          <w:sz w:val="28"/>
          <w:szCs w:val="28"/>
        </w:rPr>
        <w:t>成绩汇总</w:t>
      </w:r>
    </w:p>
    <w:p w:rsidR="00CB5587" w:rsidRDefault="00DF5066" w:rsidP="00CB5587">
      <w:pPr>
        <w:pStyle w:val="afb"/>
        <w:ind w:left="420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功    能：</w:t>
      </w:r>
      <w:r w:rsidR="00CB5587" w:rsidRPr="00CB5587">
        <w:rPr>
          <w:rFonts w:ascii="楷体_GB2312" w:eastAsia="楷体_GB2312" w:hint="eastAsia"/>
          <w:color w:val="000000"/>
          <w:sz w:val="28"/>
          <w:szCs w:val="28"/>
        </w:rPr>
        <w:t>完成成绩录入之后，可以对每个学生按照课程占比，以及</w:t>
      </w:r>
    </w:p>
    <w:p w:rsidR="00CB5587" w:rsidRDefault="00CB5587" w:rsidP="00CB5587">
      <w:pPr>
        <w:pStyle w:val="afb"/>
        <w:ind w:left="1260" w:firstLine="420"/>
        <w:rPr>
          <w:rFonts w:ascii="楷体_GB2312" w:eastAsia="楷体_GB2312"/>
          <w:color w:val="000000"/>
          <w:sz w:val="28"/>
          <w:szCs w:val="28"/>
        </w:rPr>
      </w:pPr>
      <w:r w:rsidRPr="00CB5587">
        <w:rPr>
          <w:rFonts w:ascii="楷体_GB2312" w:eastAsia="楷体_GB2312" w:hint="eastAsia"/>
          <w:color w:val="000000"/>
          <w:sz w:val="28"/>
          <w:szCs w:val="28"/>
        </w:rPr>
        <w:t>出勤率计算总成绩，并展示，管理员老师可以通过该功能查看</w:t>
      </w:r>
    </w:p>
    <w:p w:rsidR="00DF5066" w:rsidRDefault="00CB5587" w:rsidP="00CB5587">
      <w:pPr>
        <w:pStyle w:val="afb"/>
        <w:ind w:left="1260" w:firstLine="420"/>
        <w:rPr>
          <w:rFonts w:ascii="楷体_GB2312" w:eastAsia="楷体_GB2312" w:hint="eastAsia"/>
          <w:color w:val="000000"/>
          <w:sz w:val="28"/>
          <w:szCs w:val="28"/>
        </w:rPr>
      </w:pPr>
      <w:r w:rsidRPr="00CB5587">
        <w:rPr>
          <w:rFonts w:ascii="楷体_GB2312" w:eastAsia="楷体_GB2312" w:hint="eastAsia"/>
          <w:color w:val="000000"/>
          <w:sz w:val="28"/>
          <w:szCs w:val="28"/>
        </w:rPr>
        <w:t>每个学生的最终成绩。</w:t>
      </w:r>
    </w:p>
    <w:p w:rsidR="00DF5066" w:rsidRPr="001B64C3" w:rsidRDefault="00CB5587" w:rsidP="00DF5066">
      <w:pPr>
        <w:pStyle w:val="afb"/>
        <w:ind w:left="1680"/>
        <w:rPr>
          <w:rFonts w:ascii="楷体_GB2312" w:eastAsia="楷体_GB2312" w:hint="eastAsia"/>
          <w:color w:val="000000"/>
          <w:sz w:val="28"/>
          <w:szCs w:val="28"/>
        </w:rPr>
      </w:pPr>
      <w:r w:rsidRPr="00CB5587">
        <w:rPr>
          <w:rFonts w:ascii="楷体_GB2312" w:eastAsia="楷体_GB2312" w:hint="eastAsia"/>
          <w:color w:val="000000"/>
          <w:sz w:val="28"/>
          <w:szCs w:val="28"/>
        </w:rPr>
        <w:t>统计学生在指定时间段内的出勤情况，可以查看一个专业方向或一个班级下所有学生各自的出勤情况，也可以查看具体某一个学生的出勤情况，可以通过指定不同的统计条件来实现统计</w:t>
      </w:r>
      <w:r w:rsidR="00DF5066" w:rsidRPr="00817F8C">
        <w:rPr>
          <w:rFonts w:ascii="楷体_GB2312" w:eastAsia="楷体_GB2312" w:hint="eastAsia"/>
          <w:color w:val="000000"/>
          <w:sz w:val="28"/>
          <w:szCs w:val="28"/>
        </w:rPr>
        <w:t>。</w:t>
      </w:r>
    </w:p>
    <w:p w:rsidR="00DF5066" w:rsidRDefault="00DF5066" w:rsidP="00DF5066">
      <w:pPr>
        <w:pStyle w:val="afb"/>
        <w:ind w:firstLine="420"/>
        <w:rPr>
          <w:rFonts w:ascii="楷体_GB2312" w:eastAsia="楷体_GB2312" w:hint="eastAsia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性    能：</w:t>
      </w:r>
      <w:r>
        <w:rPr>
          <w:rFonts w:ascii="楷体_GB2312" w:eastAsia="楷体_GB2312" w:hint="eastAsia"/>
          <w:color w:val="000000"/>
          <w:sz w:val="28"/>
          <w:szCs w:val="28"/>
        </w:rPr>
        <w:t>页面风格与主页面风格一致。</w:t>
      </w:r>
    </w:p>
    <w:p w:rsidR="00DF5066" w:rsidRDefault="00DF5066" w:rsidP="00DF5066">
      <w:pPr>
        <w:pStyle w:val="afb"/>
        <w:ind w:firstLine="420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color w:val="000000"/>
          <w:sz w:val="28"/>
          <w:szCs w:val="28"/>
        </w:rPr>
        <w:t xml:space="preserve">          页面操作要方便用户使用。</w:t>
      </w:r>
    </w:p>
    <w:p w:rsidR="0069054C" w:rsidRDefault="00DF5066" w:rsidP="00DF5066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楷体_GB2312" w:eastAsia="楷体_GB2312"/>
          <w:color w:val="000000"/>
          <w:sz w:val="28"/>
          <w:szCs w:val="28"/>
        </w:rPr>
      </w:pPr>
      <w:r>
        <w:rPr>
          <w:rFonts w:ascii="楷体_GB2312" w:eastAsia="楷体_GB2312" w:hint="eastAsia"/>
          <w:b/>
          <w:color w:val="000000"/>
          <w:sz w:val="28"/>
          <w:szCs w:val="28"/>
        </w:rPr>
        <w:t>设计方法：</w:t>
      </w:r>
      <w:r w:rsidR="00CB5587">
        <w:rPr>
          <w:rFonts w:ascii="楷体_GB2312" w:eastAsia="楷体_GB2312" w:hint="eastAsia"/>
          <w:color w:val="000000"/>
          <w:sz w:val="28"/>
          <w:szCs w:val="28"/>
        </w:rPr>
        <w:t>根据学生表关联的成绩以及考勤记录生成报表</w:t>
      </w:r>
      <w:r>
        <w:rPr>
          <w:rFonts w:ascii="楷体_GB2312" w:eastAsia="楷体_GB2312" w:hint="eastAsia"/>
          <w:color w:val="000000"/>
          <w:sz w:val="28"/>
          <w:szCs w:val="28"/>
        </w:rPr>
        <w:t>。</w:t>
      </w:r>
    </w:p>
    <w:p w:rsidR="0069054C" w:rsidRDefault="0069054C" w:rsidP="00DF5066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楷体_GB2312" w:eastAsia="楷体_GB2312"/>
          <w:b/>
          <w:color w:val="000000"/>
          <w:sz w:val="28"/>
          <w:szCs w:val="28"/>
        </w:rPr>
      </w:pPr>
      <w:r w:rsidRPr="0069054C">
        <w:rPr>
          <w:rFonts w:ascii="楷体_GB2312" w:eastAsia="楷体_GB2312" w:hint="eastAsia"/>
          <w:b/>
          <w:color w:val="000000"/>
          <w:sz w:val="28"/>
          <w:szCs w:val="28"/>
        </w:rPr>
        <w:t>流程图：</w:t>
      </w:r>
    </w:p>
    <w:p w:rsidR="0069054C" w:rsidRPr="0069054C" w:rsidRDefault="00492F35" w:rsidP="00DF5066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楷体_GB2312" w:eastAsia="楷体_GB2312" w:hint="eastAsia"/>
          <w:color w:val="000000"/>
          <w:sz w:val="28"/>
          <w:szCs w:val="28"/>
        </w:rPr>
      </w:pPr>
      <w:r w:rsidRPr="00DD5D25">
        <w:rPr>
          <w:rFonts w:ascii="宋体" w:hAnsi="宋体" w:cs="宋体"/>
          <w:noProof/>
          <w:kern w:val="0"/>
          <w:sz w:val="24"/>
        </w:rPr>
        <w:lastRenderedPageBreak/>
        <w:drawing>
          <wp:anchor distT="0" distB="0" distL="114300" distR="114300" simplePos="0" relativeHeight="251725824" behindDoc="0" locked="0" layoutInCell="1" allowOverlap="1" wp14:anchorId="516FDB03" wp14:editId="4B31D449">
            <wp:simplePos x="0" y="0"/>
            <wp:positionH relativeFrom="margin">
              <wp:align>left</wp:align>
            </wp:positionH>
            <wp:positionV relativeFrom="paragraph">
              <wp:posOffset>363220</wp:posOffset>
            </wp:positionV>
            <wp:extent cx="5514975" cy="3571875"/>
            <wp:effectExtent l="0" t="0" r="9525" b="9525"/>
            <wp:wrapTopAndBottom/>
            <wp:docPr id="120" name="图片 120" descr="课程成绩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课程成绩查询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54C">
        <w:rPr>
          <w:rFonts w:ascii="楷体_GB2312" w:eastAsia="楷体_GB2312" w:hint="eastAsia"/>
          <w:color w:val="000000"/>
          <w:sz w:val="28"/>
          <w:szCs w:val="28"/>
        </w:rPr>
        <w:t>成绩查询</w:t>
      </w:r>
    </w:p>
    <w:p w:rsidR="007833A0" w:rsidRPr="00492F35" w:rsidRDefault="007833A0" w:rsidP="0003594D">
      <w:pPr>
        <w:pStyle w:val="af3"/>
        <w:tabs>
          <w:tab w:val="left" w:pos="0"/>
        </w:tabs>
        <w:spacing w:line="440" w:lineRule="exact"/>
        <w:ind w:firstLineChars="0" w:firstLine="0"/>
        <w:textAlignment w:val="baseline"/>
        <w:rPr>
          <w:rFonts w:ascii="楷体_GB2312" w:eastAsia="楷体_GB2312" w:hint="eastAsia"/>
          <w:color w:val="000000"/>
          <w:sz w:val="28"/>
          <w:szCs w:val="28"/>
        </w:rPr>
      </w:pPr>
    </w:p>
    <w:p w:rsidR="00957112" w:rsidRDefault="009D18A0" w:rsidP="00957112">
      <w:pPr>
        <w:pStyle w:val="1"/>
        <w:rPr>
          <w:rFonts w:eastAsia="黑体"/>
          <w:b/>
          <w:bCs/>
          <w:kern w:val="44"/>
          <w:sz w:val="32"/>
          <w:szCs w:val="44"/>
        </w:rPr>
      </w:pPr>
      <w:bookmarkStart w:id="31" w:name="_Toc504058990"/>
      <w:r>
        <w:rPr>
          <w:rFonts w:eastAsia="黑体" w:hint="eastAsia"/>
          <w:b/>
          <w:bCs/>
          <w:kern w:val="44"/>
          <w:sz w:val="32"/>
          <w:szCs w:val="44"/>
        </w:rPr>
        <w:t>五、本软件业务关系</w:t>
      </w:r>
      <w:bookmarkEnd w:id="31"/>
    </w:p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Default="00957112" w:rsidP="00957112"/>
    <w:p w:rsidR="00957112" w:rsidRPr="00957112" w:rsidRDefault="00957112" w:rsidP="00957112">
      <w:pPr>
        <w:rPr>
          <w:rFonts w:hint="eastAsia"/>
        </w:rPr>
      </w:pPr>
    </w:p>
    <w:p w:rsidR="00162FAC" w:rsidRDefault="00957112" w:rsidP="00957112">
      <w:pPr>
        <w:jc w:val="left"/>
      </w:pPr>
      <w:r>
        <w:lastRenderedPageBreak/>
        <w:pict>
          <v:shape id="_x0000_i1227" type="#_x0000_t75" style="width:510.65pt;height:232pt">
            <v:imagedata r:id="rId26" o:title="屏幕快照 2018-01-18 15.11.24" croptop="10766f" cropbottom="2690f" cropright="-119f"/>
          </v:shape>
        </w:pict>
      </w:r>
    </w:p>
    <w:p w:rsidR="00162FAC" w:rsidRDefault="00957112" w:rsidP="00162FAC">
      <w:pPr>
        <w:rPr>
          <w:rFonts w:hint="eastAsia"/>
        </w:rPr>
      </w:pPr>
      <w:r>
        <w:pict>
          <v:shape id="_x0000_i1244" type="#_x0000_t75" style="width:517.35pt;height:202.65pt">
            <v:imagedata r:id="rId27" o:title="屏幕快照 2018-01-18 15.11.30" croptop="20560f" cropbottom="2828f" cropleft="-109f"/>
          </v:shape>
        </w:pict>
      </w:r>
    </w:p>
    <w:p w:rsidR="00957112" w:rsidRDefault="00957112" w:rsidP="00162FAC">
      <w:r>
        <w:pict>
          <v:shape id="_x0000_i1229" type="#_x0000_t75" style="width:510.65pt;height:231.35pt">
            <v:imagedata r:id="rId28" o:title="屏幕快照 2018-01-18 15.11.34" croptop="25030f"/>
          </v:shape>
        </w:pict>
      </w:r>
    </w:p>
    <w:p w:rsidR="00C91E25" w:rsidRDefault="00C91E25" w:rsidP="00957112">
      <w:pPr>
        <w:pStyle w:val="2"/>
        <w:spacing w:before="0" w:after="0" w:line="440" w:lineRule="exact"/>
        <w:textAlignment w:val="baseline"/>
        <w:rPr>
          <w:rFonts w:ascii="宋体" w:eastAsia="宋体" w:hAnsi="宋体" w:hint="eastAsia"/>
          <w:b/>
        </w:rPr>
      </w:pPr>
    </w:p>
    <w:p w:rsidR="00872B77" w:rsidRDefault="00872B77" w:rsidP="00872B77">
      <w:pPr>
        <w:pStyle w:val="14"/>
        <w:rPr>
          <w:sz w:val="24"/>
          <w:szCs w:val="24"/>
        </w:rPr>
      </w:pPr>
    </w:p>
    <w:p w:rsidR="00957112" w:rsidRPr="00832DB7" w:rsidRDefault="00957112" w:rsidP="00832DB7">
      <w:pPr>
        <w:pStyle w:val="1"/>
        <w:rPr>
          <w:rFonts w:eastAsia="黑体" w:hint="eastAsia"/>
          <w:b/>
          <w:bCs/>
          <w:kern w:val="44"/>
          <w:sz w:val="32"/>
          <w:szCs w:val="44"/>
        </w:rPr>
      </w:pPr>
      <w:bookmarkStart w:id="32" w:name="_Toc504058991"/>
      <w:r>
        <w:rPr>
          <w:rFonts w:eastAsia="黑体" w:hint="eastAsia"/>
          <w:b/>
          <w:bCs/>
          <w:kern w:val="44"/>
          <w:sz w:val="32"/>
          <w:szCs w:val="44"/>
        </w:rPr>
        <w:lastRenderedPageBreak/>
        <w:t>六</w:t>
      </w:r>
      <w:r>
        <w:rPr>
          <w:rFonts w:eastAsia="黑体" w:hint="eastAsia"/>
          <w:b/>
          <w:bCs/>
          <w:kern w:val="44"/>
          <w:sz w:val="32"/>
          <w:szCs w:val="44"/>
        </w:rPr>
        <w:t>、</w:t>
      </w:r>
      <w:r>
        <w:rPr>
          <w:rFonts w:eastAsia="黑体" w:hint="eastAsia"/>
          <w:b/>
          <w:bCs/>
          <w:kern w:val="44"/>
          <w:sz w:val="32"/>
          <w:szCs w:val="44"/>
        </w:rPr>
        <w:t>系统用例具体分析</w:t>
      </w:r>
      <w:bookmarkEnd w:id="32"/>
    </w:p>
    <w:p w:rsidR="00A04B84" w:rsidRPr="00872B77" w:rsidRDefault="00A04B84" w:rsidP="00263AEB">
      <w:pPr>
        <w:pStyle w:val="14"/>
        <w:numPr>
          <w:ilvl w:val="0"/>
          <w:numId w:val="12"/>
        </w:numPr>
        <w:rPr>
          <w:rFonts w:hint="eastAsia"/>
          <w:sz w:val="24"/>
          <w:szCs w:val="24"/>
        </w:rPr>
      </w:pPr>
      <w:r w:rsidRPr="00872B77">
        <w:rPr>
          <w:rFonts w:hint="eastAsia"/>
          <w:sz w:val="24"/>
          <w:szCs w:val="24"/>
        </w:rPr>
        <w:t>教务处管理员管理用例</w:t>
      </w:r>
    </w:p>
    <w:p w:rsidR="00ED22BE" w:rsidRDefault="00A04B84" w:rsidP="00263AEB">
      <w:pPr>
        <w:numPr>
          <w:ilvl w:val="0"/>
          <w:numId w:val="10"/>
        </w:numPr>
        <w:spacing w:line="440" w:lineRule="exact"/>
        <w:ind w:left="0" w:firstLine="284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系统管理：包括添加教务人员及管理员自己的密码修改，添加教务人员，完成新教务人员的基本信息，输入教务人员的编号，密码，确认密码及姓名密码修改，完成管理员本身的密码更新，输入密码，确认密码</w:t>
      </w:r>
      <w:r w:rsidR="00ED22BE">
        <w:rPr>
          <w:rFonts w:hint="eastAsia"/>
          <w:sz w:val="24"/>
          <w:szCs w:val="24"/>
        </w:rPr>
        <w:t>。</w:t>
      </w:r>
    </w:p>
    <w:p w:rsidR="00A04B84" w:rsidRDefault="00A04B84" w:rsidP="00263AEB">
      <w:pPr>
        <w:numPr>
          <w:ilvl w:val="0"/>
          <w:numId w:val="10"/>
        </w:numPr>
        <w:spacing w:line="440" w:lineRule="exact"/>
        <w:ind w:left="0" w:firstLine="284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学生信息管理：包括学生查询及添加学生</w:t>
      </w:r>
    </w:p>
    <w:p w:rsidR="00ED22BE" w:rsidRPr="00A04B84" w:rsidRDefault="00ED22BE" w:rsidP="00ED22BE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学生查询，完成学生基本信息的查询，可根据类型，匹配模式，关键值查看指定的学生信息，也可完成学生信息的修改及删除</w:t>
      </w:r>
      <w:r>
        <w:rPr>
          <w:rFonts w:hint="eastAsia"/>
          <w:sz w:val="24"/>
          <w:szCs w:val="24"/>
        </w:rPr>
        <w:t>；</w:t>
      </w:r>
    </w:p>
    <w:p w:rsidR="00ED22BE" w:rsidRDefault="00ED22BE" w:rsidP="00ED22BE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添加学生，完成学生的添加，输入对应学生的基本信息</w:t>
      </w:r>
      <w:r>
        <w:rPr>
          <w:rFonts w:hint="eastAsia"/>
          <w:sz w:val="24"/>
          <w:szCs w:val="24"/>
        </w:rPr>
        <w:t>。</w:t>
      </w:r>
    </w:p>
    <w:p w:rsidR="00ED22BE" w:rsidRPr="00A04B84" w:rsidRDefault="00ED22BE" w:rsidP="00263AEB">
      <w:pPr>
        <w:numPr>
          <w:ilvl w:val="0"/>
          <w:numId w:val="10"/>
        </w:numPr>
        <w:spacing w:line="440" w:lineRule="exact"/>
        <w:ind w:left="0" w:firstLine="284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教师信息管理：包括教师查询及添加教师</w:t>
      </w:r>
    </w:p>
    <w:p w:rsidR="00ED22BE" w:rsidRPr="00A04B84" w:rsidRDefault="00ED22BE" w:rsidP="00ED22BE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教师查询，完成老师基本信息的查询，可根据类型，匹配模式，关键值查看指定的教师信息，也可完成教师信息的修改及删除</w:t>
      </w:r>
    </w:p>
    <w:p w:rsidR="00ED22BE" w:rsidRPr="00A04B84" w:rsidRDefault="00ED22BE" w:rsidP="00ED22BE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添加教师，完成教师的添加，输入对应教师的基本信息</w:t>
      </w:r>
    </w:p>
    <w:p w:rsidR="00ED22BE" w:rsidRPr="00A04B84" w:rsidRDefault="00ED22BE" w:rsidP="00263AEB">
      <w:pPr>
        <w:numPr>
          <w:ilvl w:val="0"/>
          <w:numId w:val="10"/>
        </w:numPr>
        <w:spacing w:line="440" w:lineRule="exact"/>
        <w:ind w:left="0" w:firstLine="284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课程信息管理：包括课程查询，添加课程，课程表安排，成绩录入，院系管理</w:t>
      </w:r>
    </w:p>
    <w:p w:rsidR="00ED22BE" w:rsidRPr="00A04B84" w:rsidRDefault="00ED22BE" w:rsidP="00ED22BE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课程查询，完成课程基本信息的查询，可根据类型，匹配模式，关键值查看指定的课程信息，也可完成课程信息的修改及删除</w:t>
      </w:r>
    </w:p>
    <w:p w:rsidR="00ED22BE" w:rsidRPr="00A04B84" w:rsidRDefault="00ED22BE" w:rsidP="00ED22BE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添加课程，完成课程的添加，输入对应课程的编号，课程名，学分等相关信息</w:t>
      </w:r>
    </w:p>
    <w:p w:rsidR="00ED22BE" w:rsidRPr="00A04B84" w:rsidRDefault="00ED22BE" w:rsidP="00ED22BE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课程表安排，完成课程表的快速查询，可根据院第，年级，班级及课程的类型来快速查询课程，完成课程表的显示，可对课程表中的内容进行插入，修改及删除，完成指定班级的所有课程安排的显示成绩录入，完成学生对所先课程成绩的录入及修改</w:t>
      </w:r>
    </w:p>
    <w:p w:rsidR="00ED22BE" w:rsidRDefault="00ED22BE" w:rsidP="00ED22BE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院系管理，完成所有院系基本信息的显示及添加</w:t>
      </w:r>
    </w:p>
    <w:p w:rsidR="00052619" w:rsidRPr="00A04B84" w:rsidRDefault="00052619" w:rsidP="00263AEB">
      <w:pPr>
        <w:numPr>
          <w:ilvl w:val="0"/>
          <w:numId w:val="10"/>
        </w:numPr>
        <w:spacing w:line="440" w:lineRule="exact"/>
        <w:ind w:left="0" w:firstLine="284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通知系统管理：包括通知查询及发布通知</w:t>
      </w:r>
    </w:p>
    <w:p w:rsidR="00ED22BE" w:rsidRPr="00A04B84" w:rsidRDefault="00ED22BE" w:rsidP="00052619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通知查询，完成通知公告的基本信息内容及删除</w:t>
      </w:r>
    </w:p>
    <w:p w:rsidR="00ED22BE" w:rsidRDefault="00ED22BE" w:rsidP="00ED22BE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发布通知，完成发布公告，输入通知标题，具体内容从而发布消息</w:t>
      </w:r>
    </w:p>
    <w:p w:rsidR="00052619" w:rsidRDefault="00052619" w:rsidP="00263AEB">
      <w:pPr>
        <w:numPr>
          <w:ilvl w:val="0"/>
          <w:numId w:val="10"/>
        </w:numPr>
        <w:spacing w:line="440" w:lineRule="exact"/>
        <w:ind w:left="0" w:firstLine="284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设置选课标志：完成学生选课标志的设置，“是”或“否”</w:t>
      </w:r>
    </w:p>
    <w:p w:rsidR="00052619" w:rsidRDefault="00052619" w:rsidP="00263AEB">
      <w:pPr>
        <w:numPr>
          <w:ilvl w:val="0"/>
          <w:numId w:val="10"/>
        </w:numPr>
        <w:spacing w:line="440" w:lineRule="exact"/>
        <w:ind w:left="0" w:firstLine="284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查看平均成绩：完成指定院系平均成绩统计查看</w:t>
      </w:r>
    </w:p>
    <w:p w:rsidR="00052619" w:rsidRDefault="00052619" w:rsidP="00263AEB">
      <w:pPr>
        <w:numPr>
          <w:ilvl w:val="0"/>
          <w:numId w:val="10"/>
        </w:numPr>
        <w:spacing w:line="440" w:lineRule="exact"/>
        <w:ind w:left="0" w:firstLine="284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重新录入：退出本界面，显示登录界面重新登录</w:t>
      </w:r>
    </w:p>
    <w:p w:rsidR="00052619" w:rsidRPr="00A04B84" w:rsidRDefault="00052619" w:rsidP="00263AEB">
      <w:pPr>
        <w:numPr>
          <w:ilvl w:val="0"/>
          <w:numId w:val="10"/>
        </w:numPr>
        <w:spacing w:line="440" w:lineRule="exact"/>
        <w:ind w:left="0" w:firstLine="284"/>
        <w:jc w:val="left"/>
        <w:textAlignment w:val="baseline"/>
        <w:rPr>
          <w:rFonts w:hint="eastAsia"/>
          <w:sz w:val="24"/>
          <w:szCs w:val="24"/>
        </w:rPr>
      </w:pPr>
      <w:r w:rsidRPr="00A04B84">
        <w:rPr>
          <w:rFonts w:hint="eastAsia"/>
          <w:sz w:val="24"/>
          <w:szCs w:val="24"/>
        </w:rPr>
        <w:t>退出：退出本系统</w:t>
      </w:r>
    </w:p>
    <w:p w:rsidR="00872B77" w:rsidRDefault="00872B77" w:rsidP="00872B77">
      <w:pPr>
        <w:ind w:leftChars="300" w:left="2100" w:hangingChars="700" w:hanging="1470"/>
        <w:rPr>
          <w:rFonts w:hint="eastAsia"/>
          <w:kern w:val="0"/>
        </w:rPr>
      </w:pPr>
    </w:p>
    <w:p w:rsidR="00872B77" w:rsidRDefault="00872B77" w:rsidP="00036CDE">
      <w:pPr>
        <w:ind w:leftChars="454" w:left="4689" w:hangingChars="1779" w:hanging="3736"/>
        <w:rPr>
          <w:rFonts w:hint="eastAsia"/>
          <w:kern w:val="0"/>
        </w:rPr>
      </w:pPr>
    </w:p>
    <w:p w:rsidR="00872B77" w:rsidRDefault="00817F8C" w:rsidP="005A6A6C">
      <w:pPr>
        <w:ind w:leftChars="300" w:left="2100" w:hangingChars="700" w:hanging="1470"/>
        <w:jc w:val="center"/>
        <w:rPr>
          <w:rFonts w:hint="eastAsia"/>
          <w:kern w:val="0"/>
        </w:rPr>
      </w:pPr>
      <w:r w:rsidRPr="00784CC1">
        <w:rPr>
          <w:rFonts w:hint="eastAsia"/>
          <w:noProof/>
          <w:kern w:val="0"/>
        </w:rPr>
        <w:lastRenderedPageBreak/>
        <w:drawing>
          <wp:inline distT="0" distB="0" distL="0" distR="0" wp14:anchorId="51A9D853" wp14:editId="7BDCBFE4">
            <wp:extent cx="5943600" cy="3831590"/>
            <wp:effectExtent l="0" t="0" r="0" b="0"/>
            <wp:docPr id="107" name="图片 107" descr="管理员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管理员用例图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B77" w:rsidRDefault="00872B77" w:rsidP="00AC36F1">
      <w:pPr>
        <w:pStyle w:val="af8"/>
      </w:pPr>
      <w:r w:rsidRPr="00571467">
        <w:t>图</w:t>
      </w:r>
      <w:r>
        <w:rPr>
          <w:rFonts w:hint="eastAsia"/>
        </w:rPr>
        <w:t>3</w:t>
      </w:r>
      <w:r w:rsidRPr="00571467">
        <w:t>-</w:t>
      </w:r>
      <w:r>
        <w:rPr>
          <w:rFonts w:hint="eastAsia"/>
        </w:rPr>
        <w:t>1</w:t>
      </w:r>
      <w:r w:rsidRPr="00571467">
        <w:t xml:space="preserve">  </w:t>
      </w:r>
      <w:r w:rsidRPr="00571467">
        <w:rPr>
          <w:rFonts w:hint="eastAsia"/>
        </w:rPr>
        <w:t>管理员管理</w:t>
      </w:r>
      <w:r w:rsidRPr="00571467">
        <w:t>用</w:t>
      </w:r>
      <w:r w:rsidRPr="00571467">
        <w:rPr>
          <w:rFonts w:hint="eastAsia"/>
        </w:rPr>
        <w:t>例</w:t>
      </w:r>
      <w:r>
        <w:rPr>
          <w:rFonts w:hint="eastAsia"/>
        </w:rPr>
        <w:t>图</w:t>
      </w:r>
    </w:p>
    <w:p w:rsidR="007D3827" w:rsidRPr="007D3827" w:rsidRDefault="007D3827" w:rsidP="007D3827">
      <w:pPr>
        <w:pStyle w:val="af7"/>
        <w:ind w:firstLine="210"/>
        <w:rPr>
          <w:rFonts w:hint="eastAsia"/>
        </w:rPr>
      </w:pPr>
    </w:p>
    <w:p w:rsidR="00732835" w:rsidRDefault="00732835" w:rsidP="00263AEB">
      <w:pPr>
        <w:pStyle w:val="14"/>
        <w:numPr>
          <w:ilvl w:val="0"/>
          <w:numId w:val="1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教师</w:t>
      </w:r>
      <w:r w:rsidR="00872B77" w:rsidRPr="00872B77">
        <w:rPr>
          <w:rFonts w:hint="eastAsia"/>
          <w:sz w:val="24"/>
          <w:szCs w:val="24"/>
        </w:rPr>
        <w:t>管理用例</w:t>
      </w:r>
    </w:p>
    <w:p w:rsidR="00732835" w:rsidRDefault="00732835" w:rsidP="00732835">
      <w:pPr>
        <w:pStyle w:val="14"/>
        <w:rPr>
          <w:rFonts w:hint="eastAsia"/>
          <w:sz w:val="24"/>
          <w:szCs w:val="24"/>
        </w:rPr>
      </w:pPr>
    </w:p>
    <w:p w:rsidR="00732835" w:rsidRDefault="00732835" w:rsidP="00263AEB">
      <w:pPr>
        <w:numPr>
          <w:ilvl w:val="0"/>
          <w:numId w:val="13"/>
        </w:numPr>
        <w:spacing w:line="440" w:lineRule="exact"/>
        <w:jc w:val="left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教师信息设置：包括个人信息的查看，密码修改，重新登入及退出</w:t>
      </w:r>
      <w:r>
        <w:rPr>
          <w:rFonts w:hint="eastAsia"/>
          <w:sz w:val="24"/>
          <w:szCs w:val="24"/>
        </w:rPr>
        <w:t>。</w:t>
      </w:r>
    </w:p>
    <w:p w:rsidR="007827D8" w:rsidRPr="00732835" w:rsidRDefault="007827D8" w:rsidP="007827D8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个人信息，完成个人信息的查看</w:t>
      </w:r>
    </w:p>
    <w:p w:rsidR="007827D8" w:rsidRPr="00732835" w:rsidRDefault="007827D8" w:rsidP="007827D8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密码修改，完成个人的密码修改，输入密码，确认密码</w:t>
      </w:r>
    </w:p>
    <w:p w:rsidR="007827D8" w:rsidRPr="00732835" w:rsidRDefault="007827D8" w:rsidP="007827D8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重新登入，退出本界面，显示登录界面重新登录</w:t>
      </w:r>
    </w:p>
    <w:p w:rsidR="007827D8" w:rsidRDefault="007827D8" w:rsidP="007827D8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退出，退出本系统</w:t>
      </w:r>
    </w:p>
    <w:p w:rsidR="007827D8" w:rsidRDefault="007827D8" w:rsidP="00263AEB">
      <w:pPr>
        <w:numPr>
          <w:ilvl w:val="0"/>
          <w:numId w:val="13"/>
        </w:numPr>
        <w:spacing w:line="440" w:lineRule="exact"/>
        <w:jc w:val="left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学生信息管理：完成学生基本信息的查询，可根据类型，匹配模式，关键值查询指定的学生</w:t>
      </w:r>
      <w:r>
        <w:rPr>
          <w:rFonts w:hint="eastAsia"/>
          <w:sz w:val="24"/>
          <w:szCs w:val="24"/>
        </w:rPr>
        <w:t>。</w:t>
      </w:r>
    </w:p>
    <w:p w:rsidR="007827D8" w:rsidRDefault="007827D8" w:rsidP="00263AEB">
      <w:pPr>
        <w:numPr>
          <w:ilvl w:val="0"/>
          <w:numId w:val="13"/>
        </w:numPr>
        <w:spacing w:line="440" w:lineRule="exact"/>
        <w:jc w:val="left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课程信息管理：包括课程信息的查询，课程表的查询，平均成绩的查看及成绩查询</w:t>
      </w:r>
      <w:r>
        <w:rPr>
          <w:rFonts w:hint="eastAsia"/>
          <w:sz w:val="24"/>
          <w:szCs w:val="24"/>
        </w:rPr>
        <w:t>。</w:t>
      </w:r>
    </w:p>
    <w:p w:rsidR="007827D8" w:rsidRPr="00732835" w:rsidRDefault="007827D8" w:rsidP="007827D8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课程信息的查询，完成课程基本信息的查询，可根据类型，匹配模式，关键值查询指定的课程</w:t>
      </w:r>
    </w:p>
    <w:p w:rsidR="007827D8" w:rsidRPr="00732835" w:rsidRDefault="007827D8" w:rsidP="007827D8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课程表的查询，完成课程基本信息的查询，可根据类型，匹配模式，关键值查看指定的课程信息</w:t>
      </w:r>
    </w:p>
    <w:p w:rsidR="007827D8" w:rsidRPr="00732835" w:rsidRDefault="007827D8" w:rsidP="007827D8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平均成绩的查看，完成指定院系平均成绩统计查看</w:t>
      </w:r>
    </w:p>
    <w:p w:rsidR="007827D8" w:rsidRDefault="007827D8" w:rsidP="007827D8">
      <w:pPr>
        <w:spacing w:line="440" w:lineRule="exact"/>
        <w:ind w:firstLineChars="200" w:firstLine="480"/>
        <w:jc w:val="left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lastRenderedPageBreak/>
        <w:t>成绩查询，完成指定课程的学生的成绩查询</w:t>
      </w:r>
    </w:p>
    <w:p w:rsidR="007827D8" w:rsidRDefault="007827D8" w:rsidP="00263AEB">
      <w:pPr>
        <w:numPr>
          <w:ilvl w:val="0"/>
          <w:numId w:val="13"/>
        </w:numPr>
        <w:spacing w:line="440" w:lineRule="exact"/>
        <w:jc w:val="left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通知管理：包括发送信息，查看收件箱及通知查询</w:t>
      </w:r>
      <w:r>
        <w:rPr>
          <w:rFonts w:hint="eastAsia"/>
          <w:sz w:val="24"/>
          <w:szCs w:val="24"/>
        </w:rPr>
        <w:t>。</w:t>
      </w:r>
    </w:p>
    <w:p w:rsidR="007827D8" w:rsidRPr="00732835" w:rsidRDefault="007827D8" w:rsidP="007827D8">
      <w:pPr>
        <w:spacing w:line="440" w:lineRule="exact"/>
        <w:ind w:firstLineChars="200" w:firstLine="480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发送信息，完成发布信息，输入收件人，通知标题，具体内容从而发布消息</w:t>
      </w:r>
    </w:p>
    <w:p w:rsidR="007827D8" w:rsidRPr="00732835" w:rsidRDefault="007827D8" w:rsidP="007827D8">
      <w:pPr>
        <w:spacing w:line="440" w:lineRule="exact"/>
        <w:ind w:firstLineChars="200" w:firstLine="480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查看收件箱，完成本收件邮箱的查看及删除</w:t>
      </w:r>
    </w:p>
    <w:p w:rsidR="00732835" w:rsidRDefault="007827D8" w:rsidP="00BC7702">
      <w:pPr>
        <w:spacing w:line="440" w:lineRule="exact"/>
        <w:ind w:firstLineChars="200" w:firstLine="480"/>
        <w:textAlignment w:val="baseline"/>
        <w:rPr>
          <w:rFonts w:hint="eastAsia"/>
          <w:sz w:val="24"/>
          <w:szCs w:val="24"/>
        </w:rPr>
      </w:pPr>
      <w:r w:rsidRPr="00732835">
        <w:rPr>
          <w:rFonts w:hint="eastAsia"/>
          <w:sz w:val="24"/>
          <w:szCs w:val="24"/>
        </w:rPr>
        <w:t>通知查询，完成管理员所发信息的查询</w:t>
      </w:r>
    </w:p>
    <w:p w:rsidR="00BC7702" w:rsidRDefault="00BC7702" w:rsidP="00BC7702">
      <w:pPr>
        <w:ind w:leftChars="300" w:left="2100" w:hangingChars="700" w:hanging="1470"/>
        <w:rPr>
          <w:rFonts w:hint="eastAsia"/>
          <w:kern w:val="0"/>
        </w:rPr>
      </w:pPr>
    </w:p>
    <w:p w:rsidR="00BC7702" w:rsidRDefault="00BC7702" w:rsidP="00BC7702">
      <w:pPr>
        <w:ind w:leftChars="300" w:left="2100" w:hangingChars="700" w:hanging="1470"/>
        <w:rPr>
          <w:rFonts w:hint="eastAsia"/>
          <w:kern w:val="0"/>
        </w:rPr>
      </w:pPr>
    </w:p>
    <w:p w:rsidR="00BC7702" w:rsidRDefault="00817F8C" w:rsidP="005A6A6C">
      <w:pPr>
        <w:ind w:leftChars="300" w:left="2317" w:hangingChars="700" w:hanging="1687"/>
        <w:jc w:val="center"/>
        <w:rPr>
          <w:rFonts w:ascii="宋体" w:hAnsi="宋体" w:cs="黑体" w:hint="eastAsia"/>
          <w:b/>
          <w:kern w:val="0"/>
          <w:sz w:val="24"/>
        </w:rPr>
      </w:pPr>
      <w:r w:rsidRPr="00DD5D25">
        <w:rPr>
          <w:rFonts w:ascii="宋体" w:hAnsi="宋体" w:cs="黑体" w:hint="eastAsia"/>
          <w:b/>
          <w:noProof/>
          <w:kern w:val="0"/>
          <w:sz w:val="24"/>
        </w:rPr>
        <w:drawing>
          <wp:inline distT="0" distB="0" distL="0" distR="0" wp14:anchorId="5EBA8291" wp14:editId="342FCE84">
            <wp:extent cx="5279390" cy="3831590"/>
            <wp:effectExtent l="0" t="0" r="0" b="0"/>
            <wp:docPr id="108" name="图片 108" descr="教师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教师用例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2" w:rsidRPr="00DD5D25" w:rsidRDefault="00BC7702" w:rsidP="00AC36F1">
      <w:pPr>
        <w:pStyle w:val="af8"/>
        <w:rPr>
          <w:rFonts w:hint="eastAsia"/>
        </w:rPr>
      </w:pPr>
      <w:r w:rsidRPr="00DD5D25">
        <w:t>图</w:t>
      </w:r>
      <w:r>
        <w:rPr>
          <w:rFonts w:hint="eastAsia"/>
        </w:rPr>
        <w:t>3</w:t>
      </w:r>
      <w:r w:rsidRPr="00DD5D25">
        <w:t>-</w:t>
      </w:r>
      <w:r w:rsidRPr="00DD5D25">
        <w:rPr>
          <w:rFonts w:hint="eastAsia"/>
        </w:rPr>
        <w:t>2</w:t>
      </w:r>
      <w:r w:rsidRPr="00DD5D25">
        <w:t xml:space="preserve">  </w:t>
      </w:r>
      <w:r w:rsidRPr="00DD5D25">
        <w:rPr>
          <w:rFonts w:hint="eastAsia"/>
        </w:rPr>
        <w:t>教师管理</w:t>
      </w:r>
      <w:r w:rsidRPr="00DD5D25">
        <w:t>用</w:t>
      </w:r>
      <w:r w:rsidRPr="00DD5D25">
        <w:rPr>
          <w:rFonts w:hint="eastAsia"/>
        </w:rPr>
        <w:t>例</w:t>
      </w:r>
    </w:p>
    <w:p w:rsidR="00BC7702" w:rsidRDefault="00BC7702" w:rsidP="00BC7702">
      <w:pPr>
        <w:ind w:leftChars="300" w:left="2100" w:hangingChars="700" w:hanging="1470"/>
        <w:rPr>
          <w:rFonts w:hint="eastAsia"/>
          <w:kern w:val="0"/>
        </w:rPr>
      </w:pPr>
    </w:p>
    <w:p w:rsidR="00BC7702" w:rsidRPr="00732835" w:rsidRDefault="00BC7702" w:rsidP="00732835">
      <w:pPr>
        <w:spacing w:line="440" w:lineRule="exact"/>
        <w:textAlignment w:val="baseline"/>
        <w:rPr>
          <w:rFonts w:hint="eastAsia"/>
          <w:sz w:val="24"/>
          <w:szCs w:val="24"/>
        </w:rPr>
      </w:pPr>
    </w:p>
    <w:p w:rsidR="00BC7702" w:rsidRDefault="007827D8" w:rsidP="00263AEB">
      <w:pPr>
        <w:pStyle w:val="14"/>
        <w:numPr>
          <w:ilvl w:val="0"/>
          <w:numId w:val="1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学生</w:t>
      </w:r>
      <w:r w:rsidRPr="00872B77">
        <w:rPr>
          <w:rFonts w:hint="eastAsia"/>
          <w:sz w:val="24"/>
          <w:szCs w:val="24"/>
        </w:rPr>
        <w:t>管理用例</w:t>
      </w:r>
    </w:p>
    <w:p w:rsidR="00BC7702" w:rsidRDefault="00BC7702" w:rsidP="00BC7702">
      <w:pPr>
        <w:pStyle w:val="14"/>
        <w:rPr>
          <w:rFonts w:hint="eastAsia"/>
          <w:sz w:val="24"/>
          <w:szCs w:val="24"/>
        </w:rPr>
      </w:pPr>
    </w:p>
    <w:p w:rsidR="00BC7702" w:rsidRPr="00BC7702" w:rsidRDefault="00BC7702" w:rsidP="00263AEB">
      <w:pPr>
        <w:pStyle w:val="14"/>
        <w:numPr>
          <w:ilvl w:val="0"/>
          <w:numId w:val="14"/>
        </w:numPr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学生信息设置：包括学籍信息，修改密码，重新登入及退出</w:t>
      </w:r>
    </w:p>
    <w:p w:rsidR="00BC7702" w:rsidRPr="00BC7702" w:rsidRDefault="00BC7702" w:rsidP="00BC7702">
      <w:pPr>
        <w:pStyle w:val="14"/>
        <w:spacing w:before="0" w:after="0" w:line="440" w:lineRule="exact"/>
        <w:ind w:firstLineChars="200" w:firstLine="480"/>
        <w:jc w:val="left"/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学籍信息，完成本学生基本信息的查询</w:t>
      </w:r>
    </w:p>
    <w:p w:rsidR="00BC7702" w:rsidRPr="00BC7702" w:rsidRDefault="00BC7702" w:rsidP="00BC7702">
      <w:pPr>
        <w:pStyle w:val="14"/>
        <w:spacing w:before="0" w:after="0" w:line="440" w:lineRule="exact"/>
        <w:ind w:firstLineChars="200" w:firstLine="480"/>
        <w:jc w:val="left"/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修改密码，完成个人的密码修改，输入密码，确认密码</w:t>
      </w:r>
    </w:p>
    <w:p w:rsidR="00BC7702" w:rsidRPr="00BC7702" w:rsidRDefault="00BC7702" w:rsidP="00BC7702">
      <w:pPr>
        <w:pStyle w:val="14"/>
        <w:spacing w:before="0" w:after="0" w:line="440" w:lineRule="exact"/>
        <w:ind w:firstLineChars="200" w:firstLine="480"/>
        <w:jc w:val="left"/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重新登入，退出本界面，显示登录界面重新登录</w:t>
      </w:r>
    </w:p>
    <w:p w:rsidR="00BC7702" w:rsidRDefault="00BC7702" w:rsidP="00BC7702">
      <w:pPr>
        <w:pStyle w:val="14"/>
        <w:spacing w:before="0" w:after="0" w:line="440" w:lineRule="exact"/>
        <w:ind w:firstLineChars="200" w:firstLine="480"/>
        <w:jc w:val="left"/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退出，退出本系统</w:t>
      </w:r>
    </w:p>
    <w:p w:rsidR="00BC7702" w:rsidRDefault="00BC7702" w:rsidP="00263AEB">
      <w:pPr>
        <w:pStyle w:val="14"/>
        <w:numPr>
          <w:ilvl w:val="0"/>
          <w:numId w:val="14"/>
        </w:numPr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学生信息设置：包括学籍信息，修改密码，重新登入及退出</w:t>
      </w:r>
    </w:p>
    <w:p w:rsidR="00BC7702" w:rsidRPr="00BC7702" w:rsidRDefault="00BC7702" w:rsidP="00BC7702">
      <w:pPr>
        <w:pStyle w:val="14"/>
        <w:spacing w:before="0" w:after="0" w:line="440" w:lineRule="exact"/>
        <w:ind w:firstLineChars="200" w:firstLine="480"/>
        <w:jc w:val="left"/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课程查询选定，完成课程的查询及课程的选定</w:t>
      </w:r>
    </w:p>
    <w:p w:rsidR="00BC7702" w:rsidRPr="00BC7702" w:rsidRDefault="00BC7702" w:rsidP="00BC7702">
      <w:pPr>
        <w:pStyle w:val="14"/>
        <w:spacing w:before="0" w:after="0" w:line="440" w:lineRule="exact"/>
        <w:ind w:firstLineChars="200" w:firstLine="480"/>
        <w:jc w:val="left"/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lastRenderedPageBreak/>
        <w:t>课表显示，完成本学生选课情况的课表显示</w:t>
      </w:r>
    </w:p>
    <w:p w:rsidR="00BC7702" w:rsidRPr="00BC7702" w:rsidRDefault="00BC7702" w:rsidP="00BC7702">
      <w:pPr>
        <w:pStyle w:val="14"/>
        <w:spacing w:before="0" w:after="0" w:line="440" w:lineRule="exact"/>
        <w:ind w:firstLineChars="200" w:firstLine="480"/>
        <w:jc w:val="left"/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已选课程，完成本学生已选课程的列表查询及删除</w:t>
      </w:r>
    </w:p>
    <w:p w:rsidR="00BC7702" w:rsidRDefault="00BC7702" w:rsidP="00BC7702">
      <w:pPr>
        <w:pStyle w:val="14"/>
        <w:spacing w:before="0" w:after="0" w:line="440" w:lineRule="exact"/>
        <w:ind w:firstLineChars="200" w:firstLine="480"/>
        <w:jc w:val="left"/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课程成绩，完成课程成绩列表的显示</w:t>
      </w:r>
    </w:p>
    <w:p w:rsidR="00BC7702" w:rsidRPr="00BC7702" w:rsidRDefault="00BC7702" w:rsidP="00263AEB">
      <w:pPr>
        <w:pStyle w:val="14"/>
        <w:numPr>
          <w:ilvl w:val="0"/>
          <w:numId w:val="14"/>
        </w:numPr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通知管理：包括发送信息，查看收件箱及通知查询</w:t>
      </w:r>
    </w:p>
    <w:p w:rsidR="00BC7702" w:rsidRPr="00BC7702" w:rsidRDefault="00BC7702" w:rsidP="00BC7702">
      <w:pPr>
        <w:pStyle w:val="14"/>
        <w:spacing w:before="0" w:after="0" w:line="440" w:lineRule="exact"/>
        <w:ind w:firstLineChars="200" w:firstLine="480"/>
        <w:jc w:val="left"/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通知管理：包括发送信息，查看收件箱及通知查询</w:t>
      </w:r>
    </w:p>
    <w:p w:rsidR="00BC7702" w:rsidRPr="00BC7702" w:rsidRDefault="00BC7702" w:rsidP="00BC7702">
      <w:pPr>
        <w:pStyle w:val="14"/>
        <w:spacing w:before="0" w:after="0" w:line="440" w:lineRule="exact"/>
        <w:ind w:firstLineChars="200" w:firstLine="480"/>
        <w:jc w:val="left"/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发送信息，完成发布信息，输入收件人，通知标题，具体内容从而发布消息</w:t>
      </w:r>
    </w:p>
    <w:p w:rsidR="00BC7702" w:rsidRPr="00BC7702" w:rsidRDefault="00BC7702" w:rsidP="00BC7702">
      <w:pPr>
        <w:pStyle w:val="14"/>
        <w:spacing w:before="0" w:after="0" w:line="440" w:lineRule="exact"/>
        <w:ind w:firstLineChars="200" w:firstLine="480"/>
        <w:jc w:val="left"/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查看收件箱，完成本收件邮箱的查看及删除</w:t>
      </w:r>
    </w:p>
    <w:p w:rsidR="00BC7702" w:rsidRPr="00BC7702" w:rsidRDefault="00BC7702" w:rsidP="00BC7702">
      <w:pPr>
        <w:pStyle w:val="14"/>
        <w:spacing w:before="0" w:after="0" w:line="440" w:lineRule="exact"/>
        <w:ind w:firstLineChars="200" w:firstLine="480"/>
        <w:jc w:val="left"/>
        <w:rPr>
          <w:rFonts w:hint="eastAsia"/>
          <w:sz w:val="24"/>
          <w:szCs w:val="24"/>
        </w:rPr>
      </w:pPr>
      <w:r w:rsidRPr="00BC7702">
        <w:rPr>
          <w:rFonts w:hint="eastAsia"/>
          <w:sz w:val="24"/>
          <w:szCs w:val="24"/>
        </w:rPr>
        <w:t>通知查询，完成管理员所发信息的查询</w:t>
      </w:r>
    </w:p>
    <w:p w:rsidR="00BC7702" w:rsidRDefault="00BC7702" w:rsidP="00BC7702">
      <w:pPr>
        <w:ind w:leftChars="300" w:left="2100" w:hangingChars="700" w:hanging="1470"/>
        <w:rPr>
          <w:rFonts w:hint="eastAsia"/>
          <w:kern w:val="0"/>
        </w:rPr>
      </w:pPr>
    </w:p>
    <w:p w:rsidR="00BC7702" w:rsidRDefault="00817F8C" w:rsidP="005A6A6C">
      <w:pPr>
        <w:ind w:leftChars="300" w:left="2310" w:hangingChars="700" w:hanging="1680"/>
        <w:jc w:val="center"/>
        <w:rPr>
          <w:rFonts w:hint="eastAsia"/>
          <w:kern w:val="0"/>
        </w:rPr>
      </w:pPr>
      <w:r w:rsidRPr="00784CC1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9126FA0" wp14:editId="43512684">
            <wp:extent cx="4398010" cy="3570605"/>
            <wp:effectExtent l="0" t="0" r="0" b="0"/>
            <wp:docPr id="109" name="图片 109" descr="学生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学生用例图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1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A6C" w:rsidRPr="007116A3" w:rsidRDefault="00BC7702" w:rsidP="007116A3">
      <w:pPr>
        <w:pStyle w:val="af8"/>
        <w:rPr>
          <w:rFonts w:hint="eastAsia"/>
        </w:rPr>
      </w:pPr>
      <w:r w:rsidRPr="00DD5D25">
        <w:t>图</w:t>
      </w:r>
      <w:r>
        <w:rPr>
          <w:rFonts w:hint="eastAsia"/>
        </w:rPr>
        <w:t>3</w:t>
      </w:r>
      <w:r w:rsidRPr="00DD5D25">
        <w:t>-</w:t>
      </w:r>
      <w:r>
        <w:rPr>
          <w:rFonts w:hint="eastAsia"/>
        </w:rPr>
        <w:t>3</w:t>
      </w:r>
      <w:r w:rsidRPr="00DD5D25">
        <w:t xml:space="preserve">  </w:t>
      </w:r>
      <w:r w:rsidRPr="00DD5D25">
        <w:rPr>
          <w:rFonts w:hint="eastAsia"/>
        </w:rPr>
        <w:t>学生管理</w:t>
      </w:r>
      <w:r w:rsidRPr="00DD5D25">
        <w:t>用</w:t>
      </w:r>
      <w:r w:rsidRPr="00DD5D25">
        <w:rPr>
          <w:rFonts w:hint="eastAsia"/>
        </w:rPr>
        <w:t>例</w:t>
      </w:r>
    </w:p>
    <w:p w:rsidR="005A6A6C" w:rsidRDefault="005A6A6C" w:rsidP="00BC7702">
      <w:pPr>
        <w:ind w:leftChars="300" w:left="2100" w:hangingChars="700" w:hanging="1470"/>
        <w:rPr>
          <w:rFonts w:hint="eastAsia"/>
          <w:kern w:val="0"/>
        </w:rPr>
      </w:pPr>
    </w:p>
    <w:p w:rsidR="00877748" w:rsidRPr="00832DB7" w:rsidRDefault="00877748" w:rsidP="00877748">
      <w:pPr>
        <w:pStyle w:val="1"/>
        <w:rPr>
          <w:rFonts w:eastAsia="黑体" w:hint="eastAsia"/>
          <w:b/>
          <w:bCs/>
          <w:kern w:val="44"/>
          <w:sz w:val="32"/>
          <w:szCs w:val="44"/>
        </w:rPr>
      </w:pPr>
      <w:bookmarkStart w:id="33" w:name="_Toc504058992"/>
      <w:r>
        <w:rPr>
          <w:rFonts w:eastAsia="黑体" w:hint="eastAsia"/>
          <w:b/>
          <w:bCs/>
          <w:kern w:val="44"/>
          <w:sz w:val="32"/>
          <w:szCs w:val="44"/>
        </w:rPr>
        <w:t>七</w:t>
      </w:r>
      <w:r>
        <w:rPr>
          <w:rFonts w:eastAsia="黑体" w:hint="eastAsia"/>
          <w:b/>
          <w:bCs/>
          <w:kern w:val="44"/>
          <w:sz w:val="32"/>
          <w:szCs w:val="44"/>
        </w:rPr>
        <w:t>、</w:t>
      </w:r>
      <w:r>
        <w:rPr>
          <w:rFonts w:eastAsia="黑体" w:hint="eastAsia"/>
          <w:b/>
          <w:bCs/>
          <w:kern w:val="44"/>
          <w:sz w:val="32"/>
          <w:szCs w:val="44"/>
        </w:rPr>
        <w:t>其他模块活动</w:t>
      </w:r>
      <w:bookmarkEnd w:id="33"/>
    </w:p>
    <w:p w:rsidR="005A6A6C" w:rsidRPr="00FE1301" w:rsidRDefault="005A6A6C" w:rsidP="00FE1301">
      <w:pPr>
        <w:numPr>
          <w:ilvl w:val="1"/>
          <w:numId w:val="15"/>
        </w:numPr>
        <w:rPr>
          <w:rFonts w:hint="eastAsia"/>
          <w:kern w:val="0"/>
        </w:rPr>
      </w:pPr>
      <w:r w:rsidRPr="00DD5D25">
        <w:rPr>
          <w:rFonts w:ascii="宋体" w:hAnsi="宋体" w:cs="宋体" w:hint="eastAsia"/>
          <w:kern w:val="0"/>
          <w:sz w:val="24"/>
        </w:rPr>
        <w:t>学生</w:t>
      </w:r>
      <w:r w:rsidRPr="00FE1301">
        <w:rPr>
          <w:rFonts w:ascii="宋体" w:hAnsi="宋体" w:cs="宋体" w:hint="eastAsia"/>
          <w:kern w:val="0"/>
          <w:sz w:val="24"/>
        </w:rPr>
        <w:t>信息查看</w:t>
      </w:r>
    </w:p>
    <w:p w:rsidR="005A6A6C" w:rsidRDefault="005A6A6C" w:rsidP="0092177C">
      <w:pPr>
        <w:spacing w:line="440" w:lineRule="exact"/>
        <w:ind w:firstLineChars="200" w:firstLine="480"/>
        <w:jc w:val="left"/>
        <w:rPr>
          <w:rFonts w:ascii="宋体" w:hAnsi="宋体" w:cs="宋体" w:hint="eastAsia"/>
          <w:kern w:val="0"/>
          <w:sz w:val="24"/>
        </w:rPr>
      </w:pPr>
      <w:r w:rsidRPr="00DD5D25">
        <w:rPr>
          <w:rFonts w:ascii="宋体" w:hAnsi="宋体" w:cs="宋体" w:hint="eastAsia"/>
          <w:kern w:val="0"/>
          <w:sz w:val="24"/>
        </w:rPr>
        <w:t xml:space="preserve"> 描述：用户成功登录系统，进入学生管理主界面，选择学籍信息一栏，系统则在用户信息数据表中查找该用户的学籍信息，并将其显示到学籍信息界面中。</w:t>
      </w:r>
    </w:p>
    <w:p w:rsidR="005A6A6C" w:rsidRPr="00DD5D25" w:rsidRDefault="00817F8C" w:rsidP="0092177C">
      <w:pPr>
        <w:ind w:firstLineChars="300" w:firstLine="720"/>
        <w:jc w:val="center"/>
        <w:rPr>
          <w:rFonts w:ascii="宋体" w:hAnsi="宋体" w:cs="宋体" w:hint="eastAsia"/>
          <w:kern w:val="0"/>
          <w:sz w:val="24"/>
        </w:rPr>
      </w:pPr>
      <w:r w:rsidRPr="00784CC1">
        <w:rPr>
          <w:rFonts w:ascii="宋体" w:hAnsi="宋体" w:cs="宋体" w:hint="eastAsia"/>
          <w:noProof/>
          <w:kern w:val="0"/>
          <w:sz w:val="24"/>
        </w:rPr>
        <w:lastRenderedPageBreak/>
        <w:drawing>
          <wp:inline distT="0" distB="0" distL="0" distR="0" wp14:anchorId="1B3F642E" wp14:editId="69F30476">
            <wp:extent cx="4920615" cy="32766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A6C" w:rsidRPr="00DD5D25" w:rsidRDefault="00817F8C" w:rsidP="005A6A6C">
      <w:pPr>
        <w:pStyle w:val="15"/>
        <w:rPr>
          <w:rFonts w:hint="eastAsia"/>
        </w:rPr>
      </w:pPr>
      <w:r w:rsidRPr="00DD5D25">
        <w:rPr>
          <w:rFonts w:hint="eastAsia"/>
          <w:noProof/>
          <w:kern w:val="0"/>
        </w:rPr>
        <w:drawing>
          <wp:inline distT="0" distB="0" distL="0" distR="0" wp14:anchorId="2AFF1536" wp14:editId="16DD7324">
            <wp:extent cx="5073015" cy="415861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A6C" w:rsidRPr="00DD5D25" w:rsidRDefault="005A6A6C" w:rsidP="00AC36F1">
      <w:pPr>
        <w:pStyle w:val="af8"/>
        <w:rPr>
          <w:rFonts w:hint="eastAsia"/>
        </w:rPr>
      </w:pPr>
      <w:r w:rsidRPr="00DD5D25">
        <w:t>图</w:t>
      </w:r>
      <w:r>
        <w:rPr>
          <w:rFonts w:hint="eastAsia"/>
        </w:rPr>
        <w:t>3</w:t>
      </w:r>
      <w:r w:rsidRPr="00DD5D25">
        <w:t>-</w:t>
      </w:r>
      <w:r>
        <w:rPr>
          <w:rFonts w:hint="eastAsia"/>
        </w:rPr>
        <w:t>5</w:t>
      </w:r>
      <w:r w:rsidRPr="00DD5D25">
        <w:t xml:space="preserve">  </w:t>
      </w:r>
      <w:r w:rsidR="00FE1301">
        <w:rPr>
          <w:rFonts w:hint="eastAsia"/>
        </w:rPr>
        <w:t>学生</w:t>
      </w:r>
      <w:r w:rsidRPr="00DD5D25">
        <w:rPr>
          <w:rFonts w:hint="eastAsia"/>
        </w:rPr>
        <w:t>信息查看活动</w:t>
      </w:r>
    </w:p>
    <w:p w:rsidR="005A6A6C" w:rsidRPr="00DD5D25" w:rsidRDefault="005A6A6C" w:rsidP="00263AEB">
      <w:pPr>
        <w:numPr>
          <w:ilvl w:val="1"/>
          <w:numId w:val="15"/>
        </w:numPr>
        <w:rPr>
          <w:rFonts w:ascii="宋体" w:hAnsi="宋体" w:cs="宋体" w:hint="eastAsia"/>
          <w:kern w:val="0"/>
          <w:sz w:val="24"/>
        </w:rPr>
      </w:pPr>
      <w:r w:rsidRPr="00DD5D25">
        <w:rPr>
          <w:rFonts w:ascii="宋体" w:hAnsi="宋体" w:cs="宋体" w:hint="eastAsia"/>
          <w:kern w:val="0"/>
          <w:sz w:val="24"/>
        </w:rPr>
        <w:t>密码修改</w:t>
      </w:r>
    </w:p>
    <w:p w:rsidR="005A6A6C" w:rsidRDefault="005A6A6C" w:rsidP="0092177C">
      <w:pPr>
        <w:spacing w:line="440" w:lineRule="exact"/>
        <w:ind w:firstLineChars="200" w:firstLine="480"/>
        <w:jc w:val="left"/>
        <w:rPr>
          <w:rFonts w:ascii="宋体" w:hAnsi="宋体" w:cs="宋体" w:hint="eastAsia"/>
          <w:kern w:val="0"/>
          <w:sz w:val="24"/>
        </w:rPr>
      </w:pPr>
      <w:r w:rsidRPr="00DD5D25">
        <w:rPr>
          <w:rFonts w:ascii="宋体" w:hAnsi="宋体" w:cs="宋体" w:hint="eastAsia"/>
          <w:kern w:val="0"/>
          <w:sz w:val="24"/>
        </w:rPr>
        <w:t>描述：用户成功登录系统，进入学生管理主界面，选择密码修改，系统显示本用户的密码修改界面，然后输入用户新密码及确认密码，如果选择清除，则系统将自动清除用户则输入的信息；如果选择提交则系统将判断两次密码是否一致，如果不一致，则重新输入密码；如果一致，系统将新密码更新到数据库中，最终显示密码修改成功。</w:t>
      </w:r>
    </w:p>
    <w:p w:rsidR="005A6A6C" w:rsidRPr="00DD5D25" w:rsidRDefault="00817F8C" w:rsidP="0092177C">
      <w:pPr>
        <w:ind w:left="780"/>
        <w:jc w:val="center"/>
        <w:rPr>
          <w:rFonts w:ascii="宋体" w:hAnsi="宋体" w:cs="宋体" w:hint="eastAsia"/>
          <w:kern w:val="0"/>
          <w:sz w:val="24"/>
        </w:rPr>
      </w:pPr>
      <w:r w:rsidRPr="00784CC1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896DA3C" wp14:editId="5E3F0570">
            <wp:extent cx="4996815" cy="3505200"/>
            <wp:effectExtent l="0" t="0" r="0" b="0"/>
            <wp:docPr id="113" name="图片 113" descr="密码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密码修改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A6C" w:rsidRPr="00DD5D25" w:rsidRDefault="005A6A6C" w:rsidP="005A6A6C">
      <w:pPr>
        <w:pStyle w:val="15"/>
        <w:rPr>
          <w:rFonts w:hint="eastAsia"/>
        </w:rPr>
      </w:pPr>
    </w:p>
    <w:p w:rsidR="005A6A6C" w:rsidRPr="00DD5D25" w:rsidRDefault="005A6A6C" w:rsidP="00AC36F1">
      <w:pPr>
        <w:pStyle w:val="af8"/>
        <w:rPr>
          <w:rFonts w:hint="eastAsia"/>
        </w:rPr>
      </w:pPr>
      <w:r w:rsidRPr="00DD5D25">
        <w:lastRenderedPageBreak/>
        <w:t>图</w:t>
      </w:r>
      <w:r>
        <w:rPr>
          <w:rFonts w:hint="eastAsia"/>
        </w:rPr>
        <w:t>3</w:t>
      </w:r>
      <w:r w:rsidRPr="00DD5D25">
        <w:rPr>
          <w:rFonts w:hint="eastAsia"/>
        </w:rPr>
        <w:t>-</w:t>
      </w:r>
      <w:r>
        <w:rPr>
          <w:rFonts w:hint="eastAsia"/>
        </w:rPr>
        <w:t>6</w:t>
      </w:r>
      <w:r w:rsidRPr="00DD5D25">
        <w:t xml:space="preserve">  </w:t>
      </w:r>
      <w:r w:rsidRPr="00DD5D25">
        <w:rPr>
          <w:rFonts w:hint="eastAsia"/>
        </w:rPr>
        <w:t>密码修改活动</w:t>
      </w:r>
    </w:p>
    <w:p w:rsidR="005A6A6C" w:rsidRPr="00DD5D25" w:rsidRDefault="005A6A6C" w:rsidP="00263AEB">
      <w:pPr>
        <w:numPr>
          <w:ilvl w:val="1"/>
          <w:numId w:val="15"/>
        </w:numPr>
        <w:rPr>
          <w:rFonts w:ascii="宋体" w:hAnsi="宋体" w:cs="宋体" w:hint="eastAsia"/>
          <w:kern w:val="0"/>
          <w:sz w:val="24"/>
        </w:rPr>
      </w:pPr>
      <w:r w:rsidRPr="00DD5D25">
        <w:rPr>
          <w:rFonts w:ascii="宋体" w:hAnsi="宋体" w:cs="宋体" w:hint="eastAsia"/>
          <w:kern w:val="0"/>
          <w:sz w:val="24"/>
        </w:rPr>
        <w:t>重新登录</w:t>
      </w:r>
    </w:p>
    <w:p w:rsidR="005A6A6C" w:rsidRPr="00DD5D25" w:rsidRDefault="005A6A6C" w:rsidP="0092177C">
      <w:pPr>
        <w:spacing w:line="440" w:lineRule="exact"/>
        <w:ind w:firstLineChars="200" w:firstLine="480"/>
        <w:jc w:val="left"/>
        <w:rPr>
          <w:rFonts w:ascii="宋体" w:hAnsi="宋体" w:cs="宋体" w:hint="eastAsia"/>
          <w:kern w:val="0"/>
          <w:sz w:val="24"/>
        </w:rPr>
      </w:pPr>
      <w:r w:rsidRPr="00DD5D25">
        <w:rPr>
          <w:rFonts w:ascii="宋体" w:hAnsi="宋体" w:cs="宋体" w:hint="eastAsia"/>
          <w:kern w:val="0"/>
          <w:sz w:val="24"/>
        </w:rPr>
        <w:t>描述：用户成功登录系统后，进入学生管理主界面，选择重新登录后，系统将退出本界面，直接返回到原始的系统登录界面。</w:t>
      </w:r>
    </w:p>
    <w:p w:rsidR="005A6A6C" w:rsidRPr="00DD5D25" w:rsidRDefault="00817F8C" w:rsidP="0092177C">
      <w:pPr>
        <w:ind w:left="420"/>
        <w:jc w:val="center"/>
        <w:rPr>
          <w:rFonts w:ascii="宋体" w:hAnsi="宋体" w:cs="宋体" w:hint="eastAsia"/>
          <w:kern w:val="0"/>
          <w:sz w:val="24"/>
        </w:rPr>
      </w:pPr>
      <w:r w:rsidRPr="00DD5D2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2C08B21" wp14:editId="1FA64AFB">
            <wp:extent cx="5105400" cy="3429000"/>
            <wp:effectExtent l="0" t="0" r="0" b="0"/>
            <wp:docPr id="114" name="图片 114" descr="重新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重新登录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A6C" w:rsidRPr="00FE1301" w:rsidRDefault="005A6A6C" w:rsidP="00FE1301">
      <w:pPr>
        <w:pStyle w:val="af8"/>
        <w:rPr>
          <w:rFonts w:hint="eastAsia"/>
        </w:rPr>
      </w:pPr>
      <w:r w:rsidRPr="00DD5D25">
        <w:t>图</w:t>
      </w:r>
      <w:r>
        <w:rPr>
          <w:rFonts w:hint="eastAsia"/>
        </w:rPr>
        <w:t>3</w:t>
      </w:r>
      <w:r w:rsidRPr="00DD5D25">
        <w:rPr>
          <w:rFonts w:hint="eastAsia"/>
        </w:rPr>
        <w:t>-</w:t>
      </w:r>
      <w:r>
        <w:rPr>
          <w:rFonts w:hint="eastAsia"/>
        </w:rPr>
        <w:t>7</w:t>
      </w:r>
      <w:r w:rsidRPr="00DD5D25">
        <w:t xml:space="preserve">  </w:t>
      </w:r>
      <w:r w:rsidRPr="00DD5D25">
        <w:rPr>
          <w:rFonts w:hint="eastAsia"/>
        </w:rPr>
        <w:t>重新登录活动</w:t>
      </w:r>
    </w:p>
    <w:p w:rsidR="005A6A6C" w:rsidRPr="00DD5D25" w:rsidRDefault="00FE1301" w:rsidP="005A6A6C">
      <w:pPr>
        <w:ind w:left="420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</w:t>
      </w:r>
      <w:r w:rsidR="005A6A6C" w:rsidRPr="00DD5D25">
        <w:rPr>
          <w:rFonts w:ascii="宋体" w:hAnsi="宋体" w:cs="宋体" w:hint="eastAsia"/>
          <w:kern w:val="0"/>
          <w:sz w:val="24"/>
        </w:rPr>
        <w:t>）通知公告查看</w:t>
      </w:r>
    </w:p>
    <w:p w:rsidR="005A6A6C" w:rsidRPr="0092177C" w:rsidRDefault="005A6A6C" w:rsidP="0092177C">
      <w:pPr>
        <w:pStyle w:val="14"/>
        <w:spacing w:before="0" w:after="0" w:line="440" w:lineRule="exact"/>
        <w:ind w:firstLineChars="200" w:firstLine="480"/>
        <w:jc w:val="left"/>
        <w:rPr>
          <w:rFonts w:cs="宋体" w:hint="eastAsia"/>
          <w:kern w:val="0"/>
          <w:sz w:val="24"/>
        </w:rPr>
      </w:pPr>
      <w:r w:rsidRPr="0092177C">
        <w:rPr>
          <w:rFonts w:cs="宋体" w:hint="eastAsia"/>
          <w:kern w:val="0"/>
          <w:sz w:val="24"/>
        </w:rPr>
        <w:t>描述：用户成功登录系统后，进入学生管理主界面，选择查看通知，系统将从数据库中查找通知信息，显示所有通知信息的列表。</w:t>
      </w:r>
    </w:p>
    <w:p w:rsidR="005A6A6C" w:rsidRDefault="00817F8C" w:rsidP="0092177C">
      <w:pPr>
        <w:ind w:left="420" w:firstLine="480"/>
        <w:jc w:val="center"/>
        <w:rPr>
          <w:rFonts w:hint="eastAsia"/>
          <w:kern w:val="0"/>
        </w:rPr>
      </w:pPr>
      <w:r w:rsidRPr="007C6210">
        <w:rPr>
          <w:rFonts w:ascii="宋体" w:hAnsi="宋体"/>
          <w:noProof/>
          <w:kern w:val="0"/>
        </w:rPr>
        <w:lastRenderedPageBreak/>
        <w:drawing>
          <wp:inline distT="0" distB="0" distL="0" distR="0" wp14:anchorId="4997386E" wp14:editId="495CA51C">
            <wp:extent cx="4343400" cy="4756785"/>
            <wp:effectExtent l="0" t="0" r="0" b="0"/>
            <wp:docPr id="125" name="图片 125" descr="通知公告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通知公告查看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A6C" w:rsidRPr="00F67CA8" w:rsidRDefault="005A6A6C" w:rsidP="005A6A6C">
      <w:pPr>
        <w:ind w:left="420" w:firstLine="480"/>
        <w:jc w:val="center"/>
        <w:rPr>
          <w:rFonts w:ascii="宋体" w:hAnsi="宋体" w:cs="宋体" w:hint="eastAsia"/>
          <w:kern w:val="0"/>
          <w:sz w:val="24"/>
        </w:rPr>
      </w:pPr>
      <w:r w:rsidRPr="007C6210">
        <w:rPr>
          <w:rFonts w:ascii="宋体" w:hAnsi="宋体" w:hint="eastAsia"/>
          <w:kern w:val="0"/>
        </w:rPr>
        <w:t>图3-16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通知公告查看活动</w:t>
      </w:r>
    </w:p>
    <w:p w:rsidR="005A6A6C" w:rsidRPr="00DD5D25" w:rsidRDefault="00FE1301" w:rsidP="005A6A6C">
      <w:pPr>
        <w:ind w:left="420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5</w:t>
      </w:r>
      <w:r w:rsidR="005A6A6C" w:rsidRPr="00DD5D25">
        <w:rPr>
          <w:rFonts w:ascii="宋体" w:hAnsi="宋体" w:cs="宋体" w:hint="eastAsia"/>
          <w:kern w:val="0"/>
          <w:sz w:val="24"/>
        </w:rPr>
        <w:t>）</w:t>
      </w:r>
      <w:r>
        <w:rPr>
          <w:rFonts w:ascii="宋体" w:hAnsi="宋体" w:cs="宋体" w:hint="eastAsia"/>
          <w:kern w:val="0"/>
          <w:sz w:val="24"/>
        </w:rPr>
        <w:t>管理员</w:t>
      </w:r>
      <w:r w:rsidR="005A6A6C" w:rsidRPr="00DD5D25">
        <w:rPr>
          <w:rFonts w:ascii="宋体" w:hAnsi="宋体" w:cs="宋体" w:hint="eastAsia"/>
          <w:kern w:val="0"/>
          <w:sz w:val="24"/>
        </w:rPr>
        <w:t>通知公告删除</w:t>
      </w:r>
    </w:p>
    <w:p w:rsidR="005A6A6C" w:rsidRPr="0092177C" w:rsidRDefault="005A6A6C" w:rsidP="0092177C">
      <w:pPr>
        <w:pStyle w:val="14"/>
        <w:spacing w:before="0" w:after="0" w:line="440" w:lineRule="exact"/>
        <w:ind w:firstLineChars="200" w:firstLine="480"/>
        <w:jc w:val="left"/>
        <w:rPr>
          <w:rFonts w:cs="宋体" w:hint="eastAsia"/>
          <w:kern w:val="0"/>
          <w:sz w:val="24"/>
        </w:rPr>
      </w:pPr>
      <w:r w:rsidRPr="0092177C">
        <w:rPr>
          <w:rFonts w:cs="宋体" w:hint="eastAsia"/>
          <w:kern w:val="0"/>
          <w:sz w:val="24"/>
        </w:rPr>
        <w:t>描述：用户成功登录系统后，进入学生管理主界面，选择查看通知，系统将从数据库中查找通知信息，显示所有通知信息的列表，选择删除，系统将从数据库表中清除已选择的记录，然后显示删除成功。</w:t>
      </w:r>
    </w:p>
    <w:p w:rsidR="005A6A6C" w:rsidRDefault="00817F8C" w:rsidP="0092177C">
      <w:pPr>
        <w:ind w:left="420" w:firstLine="480"/>
        <w:jc w:val="center"/>
        <w:rPr>
          <w:rFonts w:ascii="宋体" w:hAnsi="宋体" w:cs="宋体" w:hint="eastAsia"/>
          <w:kern w:val="0"/>
          <w:sz w:val="24"/>
        </w:rPr>
      </w:pPr>
      <w:r w:rsidRPr="00784CC1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0236F227" wp14:editId="10F46084">
            <wp:extent cx="4680585" cy="5073015"/>
            <wp:effectExtent l="0" t="0" r="0" b="0"/>
            <wp:docPr id="126" name="图片 126" descr="通知公告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通知公告删除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A6C" w:rsidRPr="0092177C" w:rsidRDefault="005A6A6C" w:rsidP="0092177C">
      <w:pPr>
        <w:ind w:left="420" w:firstLine="480"/>
        <w:jc w:val="center"/>
        <w:rPr>
          <w:rFonts w:ascii="宋体" w:hAnsi="宋体" w:cs="宋体" w:hint="eastAsia"/>
          <w:kern w:val="0"/>
          <w:szCs w:val="21"/>
        </w:rPr>
      </w:pPr>
      <w:r w:rsidRPr="007C6210">
        <w:rPr>
          <w:rFonts w:ascii="宋体" w:hAnsi="宋体" w:hint="eastAsia"/>
          <w:kern w:val="0"/>
        </w:rPr>
        <w:t>图3-17</w:t>
      </w:r>
      <w:r w:rsidRPr="00EE7E6D">
        <w:rPr>
          <w:rFonts w:hint="eastAsia"/>
          <w:kern w:val="0"/>
        </w:rPr>
        <w:t xml:space="preserve"> </w:t>
      </w:r>
      <w:r w:rsidR="00FE1301">
        <w:rPr>
          <w:rFonts w:hint="eastAsia"/>
          <w:kern w:val="0"/>
        </w:rPr>
        <w:t>管理员</w:t>
      </w:r>
      <w:r w:rsidRPr="00EE7E6D">
        <w:rPr>
          <w:rFonts w:hint="eastAsia"/>
          <w:kern w:val="0"/>
        </w:rPr>
        <w:t>公告删除活动</w:t>
      </w:r>
    </w:p>
    <w:p w:rsidR="00B63492" w:rsidRPr="00877748" w:rsidRDefault="00B63492">
      <w:pPr>
        <w:spacing w:line="440" w:lineRule="exact"/>
        <w:jc w:val="left"/>
        <w:textAlignment w:val="baseline"/>
        <w:rPr>
          <w:rFonts w:hint="eastAsia"/>
        </w:rPr>
      </w:pPr>
    </w:p>
    <w:p w:rsidR="00C91E25" w:rsidRPr="00877748" w:rsidRDefault="00877748" w:rsidP="00877748">
      <w:pPr>
        <w:pStyle w:val="1"/>
        <w:rPr>
          <w:rFonts w:eastAsia="黑体" w:hint="eastAsia"/>
          <w:b/>
          <w:bCs/>
          <w:kern w:val="44"/>
          <w:sz w:val="32"/>
          <w:szCs w:val="44"/>
        </w:rPr>
      </w:pPr>
      <w:bookmarkStart w:id="34" w:name="_Toc504058993"/>
      <w:r>
        <w:rPr>
          <w:rFonts w:eastAsia="黑体" w:hint="eastAsia"/>
          <w:b/>
          <w:bCs/>
          <w:kern w:val="44"/>
          <w:sz w:val="32"/>
          <w:szCs w:val="44"/>
        </w:rPr>
        <w:t>八</w:t>
      </w:r>
      <w:r>
        <w:rPr>
          <w:rFonts w:eastAsia="黑体" w:hint="eastAsia"/>
          <w:b/>
          <w:bCs/>
          <w:kern w:val="44"/>
          <w:sz w:val="32"/>
          <w:szCs w:val="44"/>
        </w:rPr>
        <w:t>、</w:t>
      </w:r>
      <w:r>
        <w:rPr>
          <w:rFonts w:eastAsia="黑体" w:hint="eastAsia"/>
          <w:b/>
          <w:bCs/>
          <w:kern w:val="44"/>
          <w:sz w:val="32"/>
          <w:szCs w:val="44"/>
        </w:rPr>
        <w:t>系统实现</w:t>
      </w:r>
      <w:bookmarkEnd w:id="34"/>
    </w:p>
    <w:p w:rsidR="00C91E25" w:rsidRPr="00877748" w:rsidRDefault="00877748" w:rsidP="00877748">
      <w:pPr>
        <w:pStyle w:val="2"/>
        <w:spacing w:before="0" w:after="0" w:line="440" w:lineRule="exact"/>
        <w:textAlignment w:val="baseline"/>
        <w:rPr>
          <w:rFonts w:ascii="宋体" w:eastAsia="宋体" w:hAnsi="宋体" w:hint="eastAsia"/>
          <w:b/>
        </w:rPr>
      </w:pPr>
      <w:bookmarkStart w:id="35" w:name="_Toc9507"/>
      <w:bookmarkStart w:id="36" w:name="_Toc9109"/>
      <w:bookmarkStart w:id="37" w:name="_Toc504058994"/>
      <w:r>
        <w:rPr>
          <w:rFonts w:ascii="Times New Roman" w:eastAsia="宋体" w:hAnsi="Times New Roman"/>
          <w:b/>
        </w:rPr>
        <w:t>8.</w:t>
      </w:r>
      <w:r w:rsidR="00C91E25">
        <w:rPr>
          <w:rFonts w:ascii="Times New Roman" w:eastAsia="宋体" w:hAnsi="Times New Roman"/>
          <w:b/>
        </w:rPr>
        <w:t>1</w:t>
      </w:r>
      <w:r w:rsidR="00C91E25">
        <w:rPr>
          <w:rFonts w:ascii="宋体" w:eastAsia="宋体" w:hAnsi="宋体" w:hint="eastAsia"/>
          <w:b/>
        </w:rPr>
        <w:t xml:space="preserve">  用户登录</w:t>
      </w:r>
      <w:bookmarkEnd w:id="35"/>
      <w:bookmarkEnd w:id="36"/>
      <w:bookmarkEnd w:id="37"/>
    </w:p>
    <w:p w:rsidR="00C91E25" w:rsidRPr="00F35B90" w:rsidRDefault="00C91E25" w:rsidP="00877748">
      <w:pPr>
        <w:spacing w:line="440" w:lineRule="exact"/>
        <w:ind w:firstLine="420"/>
        <w:textAlignment w:val="baseline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用户登录界面如图所示：</w:t>
      </w:r>
    </w:p>
    <w:p w:rsidR="00D76140" w:rsidRPr="00F25D0A" w:rsidRDefault="00817F8C">
      <w:pPr>
        <w:jc w:val="center"/>
        <w:textAlignment w:val="baseline"/>
        <w:rPr>
          <w:noProof/>
        </w:rPr>
      </w:pPr>
      <w:r w:rsidRPr="00F25D0A">
        <w:rPr>
          <w:noProof/>
        </w:rPr>
        <w:lastRenderedPageBreak/>
        <w:drawing>
          <wp:inline distT="0" distB="0" distL="0" distR="0" wp14:anchorId="0A277117" wp14:editId="262A2E43">
            <wp:extent cx="6509385" cy="3657600"/>
            <wp:effectExtent l="0" t="0" r="0" b="0"/>
            <wp:docPr id="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7" t="9972" r="19107" b="2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E25" w:rsidRDefault="00C91E25">
      <w:pPr>
        <w:jc w:val="center"/>
        <w:textAlignment w:val="baseline"/>
        <w:rPr>
          <w:rFonts w:hint="eastAsia"/>
        </w:rPr>
      </w:pPr>
    </w:p>
    <w:p w:rsidR="00BA76FD" w:rsidRPr="001A57BF" w:rsidRDefault="00C91E25" w:rsidP="001A57BF">
      <w:pPr>
        <w:jc w:val="center"/>
        <w:textAlignment w:val="baseline"/>
        <w:rPr>
          <w:rFonts w:ascii="宋体" w:hAnsi="宋体" w:hint="eastAsia"/>
        </w:rPr>
      </w:pPr>
      <w:r>
        <w:rPr>
          <w:rFonts w:ascii="宋体" w:hAnsi="宋体" w:hint="eastAsia"/>
        </w:rPr>
        <w:t>图</w:t>
      </w:r>
      <w:r w:rsidR="00877748">
        <w:rPr>
          <w:rFonts w:ascii="宋体" w:hAnsi="宋体" w:hint="eastAsia"/>
        </w:rPr>
        <w:t>8</w:t>
      </w:r>
      <w:r>
        <w:rPr>
          <w:rFonts w:ascii="宋体" w:hAnsi="宋体" w:hint="eastAsia"/>
        </w:rPr>
        <w:t>-1 用户登录界面</w:t>
      </w:r>
    </w:p>
    <w:p w:rsidR="00C91E25" w:rsidRPr="00877748" w:rsidRDefault="00877748" w:rsidP="00877748">
      <w:pPr>
        <w:pStyle w:val="2"/>
        <w:spacing w:before="0" w:after="0" w:line="440" w:lineRule="exact"/>
        <w:textAlignment w:val="baseline"/>
        <w:rPr>
          <w:rFonts w:ascii="宋体" w:eastAsia="宋体" w:hAnsi="宋体" w:hint="eastAsia"/>
          <w:b/>
        </w:rPr>
      </w:pPr>
      <w:bookmarkStart w:id="38" w:name="_Toc805"/>
      <w:bookmarkStart w:id="39" w:name="_Toc24100"/>
      <w:bookmarkStart w:id="40" w:name="_Toc504058995"/>
      <w:r>
        <w:rPr>
          <w:rFonts w:ascii="Times New Roman" w:eastAsia="宋体" w:hAnsi="Times New Roman"/>
          <w:b/>
        </w:rPr>
        <w:t>8</w:t>
      </w:r>
      <w:r w:rsidR="00C91E25">
        <w:rPr>
          <w:rFonts w:ascii="Times New Roman" w:eastAsia="宋体" w:hAnsi="Times New Roman"/>
          <w:b/>
        </w:rPr>
        <w:t>.2</w:t>
      </w:r>
      <w:r w:rsidR="00C91E25">
        <w:rPr>
          <w:rFonts w:ascii="宋体" w:eastAsia="宋体" w:hAnsi="宋体" w:hint="eastAsia"/>
          <w:b/>
        </w:rPr>
        <w:t xml:space="preserve">  详细模块实现</w:t>
      </w:r>
      <w:bookmarkEnd w:id="38"/>
      <w:bookmarkEnd w:id="39"/>
      <w:bookmarkEnd w:id="40"/>
    </w:p>
    <w:p w:rsidR="001A57BF" w:rsidRPr="001A57BF" w:rsidRDefault="00841400" w:rsidP="001A57BF">
      <w:pPr>
        <w:numPr>
          <w:ilvl w:val="0"/>
          <w:numId w:val="17"/>
        </w:numPr>
        <w:spacing w:line="440" w:lineRule="exact"/>
        <w:textAlignment w:val="baseline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学生</w:t>
      </w:r>
      <w:r w:rsidR="00C91E25">
        <w:rPr>
          <w:rFonts w:ascii="宋体" w:hAnsi="宋体" w:hint="eastAsia"/>
          <w:sz w:val="24"/>
        </w:rPr>
        <w:t>管理主界面：</w:t>
      </w:r>
    </w:p>
    <w:p w:rsidR="001A57BF" w:rsidRPr="00F25D0A" w:rsidRDefault="00817F8C">
      <w:pPr>
        <w:jc w:val="center"/>
        <w:textAlignment w:val="baseline"/>
        <w:rPr>
          <w:noProof/>
        </w:rPr>
      </w:pPr>
      <w:r w:rsidRPr="00F25D0A">
        <w:rPr>
          <w:noProof/>
        </w:rPr>
        <w:drawing>
          <wp:inline distT="0" distB="0" distL="0" distR="0" wp14:anchorId="3B3D8EF1" wp14:editId="43A17BC8">
            <wp:extent cx="6324600" cy="3766185"/>
            <wp:effectExtent l="0" t="0" r="0" b="0"/>
            <wp:docPr id="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6" t="6630" r="-3270" b="33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E25" w:rsidRDefault="00C91E25">
      <w:pPr>
        <w:jc w:val="center"/>
        <w:textAlignment w:val="baseline"/>
        <w:rPr>
          <w:rFonts w:hint="eastAsia"/>
        </w:rPr>
      </w:pPr>
    </w:p>
    <w:p w:rsidR="00C91E25" w:rsidRDefault="00C91E25">
      <w:pPr>
        <w:jc w:val="center"/>
        <w:textAlignment w:val="baseline"/>
        <w:rPr>
          <w:rFonts w:ascii="宋体" w:hAnsi="宋体" w:hint="eastAsia"/>
        </w:rPr>
      </w:pPr>
      <w:r>
        <w:rPr>
          <w:rFonts w:ascii="宋体" w:hAnsi="宋体" w:hint="eastAsia"/>
        </w:rPr>
        <w:t xml:space="preserve">图 </w:t>
      </w:r>
      <w:r w:rsidR="00841400">
        <w:rPr>
          <w:rFonts w:ascii="宋体" w:hAnsi="宋体" w:hint="eastAsia"/>
        </w:rPr>
        <w:t>学生</w:t>
      </w:r>
      <w:r>
        <w:rPr>
          <w:rFonts w:ascii="宋体" w:hAnsi="宋体" w:hint="eastAsia"/>
        </w:rPr>
        <w:t>管理界面</w:t>
      </w:r>
    </w:p>
    <w:p w:rsidR="00BB338C" w:rsidRDefault="00BB338C" w:rsidP="00BB338C">
      <w:pPr>
        <w:spacing w:line="440" w:lineRule="exact"/>
        <w:jc w:val="left"/>
        <w:textAlignment w:val="baseline"/>
        <w:rPr>
          <w:rFonts w:hint="eastAsia"/>
          <w:sz w:val="24"/>
        </w:rPr>
      </w:pPr>
    </w:p>
    <w:p w:rsidR="00C91E25" w:rsidRDefault="00F02546" w:rsidP="00263AEB">
      <w:pPr>
        <w:numPr>
          <w:ilvl w:val="0"/>
          <w:numId w:val="17"/>
        </w:numPr>
        <w:spacing w:line="440" w:lineRule="exact"/>
        <w:jc w:val="left"/>
        <w:textAlignment w:val="baseline"/>
        <w:rPr>
          <w:rFonts w:hint="eastAsia"/>
          <w:sz w:val="24"/>
        </w:rPr>
      </w:pPr>
      <w:r>
        <w:rPr>
          <w:rFonts w:hint="eastAsia"/>
          <w:sz w:val="24"/>
        </w:rPr>
        <w:t>课程查询</w:t>
      </w:r>
      <w:r w:rsidR="00C91E25">
        <w:rPr>
          <w:rFonts w:hint="eastAsia"/>
          <w:sz w:val="24"/>
        </w:rPr>
        <w:t>，如图所示：</w:t>
      </w:r>
    </w:p>
    <w:p w:rsidR="00C91E25" w:rsidRDefault="00C91E25">
      <w:pPr>
        <w:spacing w:line="440" w:lineRule="exact"/>
        <w:ind w:firstLine="420"/>
        <w:jc w:val="left"/>
        <w:textAlignment w:val="baseline"/>
        <w:rPr>
          <w:rFonts w:hint="eastAsia"/>
          <w:sz w:val="24"/>
        </w:rPr>
      </w:pPr>
    </w:p>
    <w:p w:rsidR="001A57BF" w:rsidRPr="00F25D0A" w:rsidRDefault="00817F8C">
      <w:pPr>
        <w:jc w:val="center"/>
        <w:textAlignment w:val="baseline"/>
        <w:rPr>
          <w:noProof/>
        </w:rPr>
      </w:pPr>
      <w:r w:rsidRPr="00F25D0A">
        <w:rPr>
          <w:noProof/>
        </w:rPr>
        <w:drawing>
          <wp:inline distT="0" distB="0" distL="0" distR="0" wp14:anchorId="25168565" wp14:editId="6C083015">
            <wp:extent cx="5975985" cy="3810000"/>
            <wp:effectExtent l="0" t="0" r="0" b="0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7977" r="-160" b="31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E25" w:rsidRDefault="00C91E25">
      <w:pPr>
        <w:jc w:val="center"/>
        <w:textAlignment w:val="baseline"/>
        <w:rPr>
          <w:rFonts w:hint="eastAsia"/>
        </w:rPr>
      </w:pPr>
    </w:p>
    <w:p w:rsidR="00FB2DE6" w:rsidRPr="001A57BF" w:rsidRDefault="00C91E25" w:rsidP="001A57BF">
      <w:pPr>
        <w:jc w:val="center"/>
        <w:textAlignment w:val="baseline"/>
        <w:rPr>
          <w:rFonts w:ascii="宋体" w:hAnsi="宋体" w:hint="eastAsia"/>
        </w:rPr>
      </w:pPr>
      <w:r>
        <w:rPr>
          <w:rFonts w:ascii="宋体" w:hAnsi="宋体" w:hint="eastAsia"/>
        </w:rPr>
        <w:t xml:space="preserve">图 </w:t>
      </w:r>
      <w:r w:rsidR="00841400">
        <w:rPr>
          <w:rFonts w:ascii="宋体" w:hAnsi="宋体" w:hint="eastAsia"/>
        </w:rPr>
        <w:t>课程查询及选定</w:t>
      </w:r>
    </w:p>
    <w:p w:rsidR="00F02546" w:rsidRPr="00F02546" w:rsidRDefault="00F02546" w:rsidP="00F02546">
      <w:pPr>
        <w:spacing w:line="440" w:lineRule="exact"/>
        <w:ind w:firstLine="420"/>
        <w:jc w:val="left"/>
        <w:textAlignment w:val="baseline"/>
        <w:rPr>
          <w:rFonts w:hint="eastAsia"/>
          <w:color w:val="800000"/>
          <w:sz w:val="18"/>
        </w:rPr>
      </w:pPr>
    </w:p>
    <w:p w:rsidR="00C91E25" w:rsidRDefault="00841400" w:rsidP="00263AEB">
      <w:pPr>
        <w:numPr>
          <w:ilvl w:val="0"/>
          <w:numId w:val="17"/>
        </w:numPr>
        <w:spacing w:line="440" w:lineRule="exact"/>
        <w:jc w:val="left"/>
        <w:textAlignment w:val="baseline"/>
        <w:rPr>
          <w:rFonts w:hint="eastAsia"/>
          <w:sz w:val="24"/>
        </w:rPr>
      </w:pPr>
      <w:r>
        <w:rPr>
          <w:rFonts w:hint="eastAsia"/>
          <w:sz w:val="24"/>
        </w:rPr>
        <w:t>课程成绩查询</w:t>
      </w:r>
      <w:r w:rsidR="00F02546">
        <w:rPr>
          <w:rFonts w:hint="eastAsia"/>
          <w:sz w:val="24"/>
        </w:rPr>
        <w:t>界面</w:t>
      </w:r>
      <w:r w:rsidR="00C91E25">
        <w:rPr>
          <w:rFonts w:hint="eastAsia"/>
          <w:sz w:val="24"/>
        </w:rPr>
        <w:t>：</w:t>
      </w:r>
    </w:p>
    <w:p w:rsidR="001A57BF" w:rsidRPr="00F25D0A" w:rsidRDefault="00817F8C">
      <w:pPr>
        <w:jc w:val="center"/>
        <w:textAlignment w:val="baseline"/>
        <w:rPr>
          <w:noProof/>
        </w:rPr>
      </w:pPr>
      <w:r w:rsidRPr="00F25D0A">
        <w:rPr>
          <w:noProof/>
        </w:rPr>
        <w:lastRenderedPageBreak/>
        <w:drawing>
          <wp:inline distT="0" distB="0" distL="0" distR="0" wp14:anchorId="11297EE8" wp14:editId="7FF645B2">
            <wp:extent cx="6324600" cy="3853815"/>
            <wp:effectExtent l="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7408" r="320" b="32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E25" w:rsidRDefault="00C91E25">
      <w:pPr>
        <w:jc w:val="center"/>
        <w:textAlignment w:val="baseline"/>
        <w:rPr>
          <w:rFonts w:hint="eastAsia"/>
        </w:rPr>
      </w:pPr>
    </w:p>
    <w:p w:rsidR="00C91E25" w:rsidRPr="001A57BF" w:rsidRDefault="00C91E25" w:rsidP="001A57BF">
      <w:pPr>
        <w:jc w:val="center"/>
        <w:textAlignment w:val="baseline"/>
        <w:rPr>
          <w:rFonts w:ascii="宋体" w:hAnsi="宋体" w:hint="eastAsia"/>
        </w:rPr>
      </w:pPr>
      <w:r>
        <w:rPr>
          <w:rFonts w:ascii="宋体" w:hAnsi="宋体" w:hint="eastAsia"/>
        </w:rPr>
        <w:t xml:space="preserve">图 </w:t>
      </w:r>
      <w:r w:rsidR="00841400">
        <w:rPr>
          <w:rFonts w:ascii="宋体" w:hAnsi="宋体" w:hint="eastAsia"/>
        </w:rPr>
        <w:t>课程成绩查询</w:t>
      </w:r>
      <w:r w:rsidR="00F02546">
        <w:rPr>
          <w:rFonts w:ascii="宋体" w:hAnsi="宋体" w:hint="eastAsia"/>
        </w:rPr>
        <w:t>界面</w:t>
      </w:r>
    </w:p>
    <w:p w:rsidR="00C91E25" w:rsidRDefault="00C91E25">
      <w:pPr>
        <w:rPr>
          <w:rFonts w:ascii="宋体" w:hAnsi="宋体" w:hint="eastAsia"/>
          <w:b/>
        </w:rPr>
      </w:pPr>
    </w:p>
    <w:p w:rsidR="00C91E25" w:rsidRDefault="00C91E25">
      <w:pPr>
        <w:spacing w:line="440" w:lineRule="exact"/>
        <w:textAlignment w:val="baseline"/>
        <w:rPr>
          <w:rFonts w:ascii="宋体" w:hAnsi="宋体" w:hint="eastAsia"/>
          <w:b/>
        </w:rPr>
      </w:pPr>
      <w:r>
        <w:rPr>
          <w:rFonts w:ascii="宋体" w:hAnsi="宋体" w:hint="eastAsia"/>
          <w:b/>
        </w:rPr>
        <w:br w:type="page"/>
      </w:r>
    </w:p>
    <w:p w:rsidR="00C91E25" w:rsidRPr="00825770" w:rsidRDefault="00877748" w:rsidP="00825770">
      <w:pPr>
        <w:pStyle w:val="1"/>
        <w:rPr>
          <w:rFonts w:eastAsia="黑体" w:hint="eastAsia"/>
          <w:b/>
          <w:bCs/>
          <w:kern w:val="44"/>
          <w:sz w:val="32"/>
          <w:szCs w:val="44"/>
        </w:rPr>
      </w:pPr>
      <w:bookmarkStart w:id="41" w:name="_Toc504058996"/>
      <w:r>
        <w:rPr>
          <w:rFonts w:eastAsia="黑体" w:hint="eastAsia"/>
          <w:b/>
          <w:bCs/>
          <w:kern w:val="44"/>
          <w:sz w:val="32"/>
          <w:szCs w:val="44"/>
        </w:rPr>
        <w:lastRenderedPageBreak/>
        <w:t>九</w:t>
      </w:r>
      <w:r>
        <w:rPr>
          <w:rFonts w:eastAsia="黑体" w:hint="eastAsia"/>
          <w:b/>
          <w:bCs/>
          <w:kern w:val="44"/>
          <w:sz w:val="32"/>
          <w:szCs w:val="44"/>
        </w:rPr>
        <w:t>、</w:t>
      </w:r>
      <w:r>
        <w:rPr>
          <w:rFonts w:eastAsia="黑体" w:hint="eastAsia"/>
          <w:b/>
          <w:bCs/>
          <w:kern w:val="44"/>
          <w:sz w:val="32"/>
          <w:szCs w:val="44"/>
        </w:rPr>
        <w:t>开发总结</w:t>
      </w:r>
      <w:bookmarkEnd w:id="41"/>
    </w:p>
    <w:p w:rsidR="00C91E25" w:rsidRPr="00825770" w:rsidRDefault="00825770" w:rsidP="00825770">
      <w:pPr>
        <w:pStyle w:val="2"/>
        <w:spacing w:before="0" w:after="0" w:line="440" w:lineRule="exact"/>
        <w:textAlignment w:val="baseline"/>
        <w:rPr>
          <w:rFonts w:ascii="宋体" w:eastAsia="宋体" w:hAnsi="宋体" w:hint="eastAsia"/>
          <w:b/>
        </w:rPr>
      </w:pPr>
      <w:bookmarkStart w:id="42" w:name="_Toc19818"/>
      <w:bookmarkStart w:id="43" w:name="_Toc14126"/>
      <w:bookmarkStart w:id="44" w:name="_Toc504058997"/>
      <w:r>
        <w:rPr>
          <w:rFonts w:ascii="Times New Roman" w:eastAsia="宋体" w:hAnsi="Times New Roman"/>
          <w:b/>
        </w:rPr>
        <w:t>9</w:t>
      </w:r>
      <w:r w:rsidR="00C91E25">
        <w:rPr>
          <w:rFonts w:ascii="Times New Roman" w:eastAsia="宋体" w:hAnsi="Times New Roman"/>
          <w:b/>
        </w:rPr>
        <w:t>.1</w:t>
      </w:r>
      <w:r w:rsidR="00C91E25">
        <w:rPr>
          <w:rFonts w:ascii="宋体" w:eastAsia="宋体" w:hAnsi="宋体" w:hint="eastAsia"/>
          <w:b/>
        </w:rPr>
        <w:t xml:space="preserve">  </w:t>
      </w:r>
      <w:bookmarkEnd w:id="42"/>
      <w:bookmarkEnd w:id="43"/>
      <w:r w:rsidR="005945FC">
        <w:rPr>
          <w:rFonts w:ascii="宋体" w:eastAsia="宋体" w:hAnsi="宋体" w:hint="eastAsia"/>
          <w:b/>
        </w:rPr>
        <w:t>课题总结</w:t>
      </w:r>
      <w:bookmarkEnd w:id="44"/>
    </w:p>
    <w:p w:rsidR="0015581F" w:rsidRPr="00DD5D25" w:rsidRDefault="0015581F" w:rsidP="0015581F">
      <w:pPr>
        <w:pStyle w:val="af4"/>
        <w:spacing w:line="440" w:lineRule="exact"/>
        <w:rPr>
          <w:rFonts w:ascii="宋体" w:hAnsi="宋体" w:hint="eastAsia"/>
        </w:rPr>
      </w:pPr>
      <w:bookmarkStart w:id="45" w:name="_Toc3231"/>
      <w:bookmarkStart w:id="46" w:name="_Toc17941"/>
      <w:r>
        <w:rPr>
          <w:rFonts w:ascii="宋体" w:hAnsi="宋体" w:hint="eastAsia"/>
          <w:color w:val="000000"/>
          <w:szCs w:val="18"/>
        </w:rPr>
        <w:t>教务信</w:t>
      </w:r>
      <w:r w:rsidRPr="00DD5D25">
        <w:rPr>
          <w:rFonts w:ascii="宋体" w:hAnsi="宋体"/>
          <w:color w:val="000000"/>
          <w:szCs w:val="18"/>
        </w:rPr>
        <w:t>息管理系统是一种融合管理科学、信息科学、系统科学和计算机技术为一体的综合性先进管理手段。系统是建立在WINDOWS操作系统上的基于B/S模式的教务信息管理系统，基于J2</w:t>
      </w:r>
      <w:r w:rsidRPr="00DD5D25">
        <w:rPr>
          <w:rFonts w:ascii="宋体" w:hAnsi="宋体" w:hint="eastAsia"/>
          <w:color w:val="000000"/>
          <w:szCs w:val="18"/>
        </w:rPr>
        <w:t>EE</w:t>
      </w:r>
      <w:r w:rsidRPr="00DD5D25">
        <w:rPr>
          <w:rFonts w:ascii="宋体" w:hAnsi="宋体"/>
          <w:color w:val="000000"/>
          <w:szCs w:val="18"/>
        </w:rPr>
        <w:t>的</w:t>
      </w:r>
      <w:r w:rsidR="00B00C09">
        <w:rPr>
          <w:rFonts w:ascii="宋体" w:hAnsi="宋体"/>
          <w:color w:val="000000"/>
          <w:szCs w:val="18"/>
        </w:rPr>
        <w:t>S</w:t>
      </w:r>
      <w:r w:rsidR="00B00C09">
        <w:rPr>
          <w:rFonts w:ascii="宋体" w:hAnsi="宋体" w:hint="eastAsia"/>
          <w:color w:val="000000"/>
          <w:szCs w:val="18"/>
        </w:rPr>
        <w:t>pring</w:t>
      </w:r>
      <w:r w:rsidR="00B00C09">
        <w:rPr>
          <w:rFonts w:ascii="宋体" w:hAnsi="宋体"/>
          <w:color w:val="000000"/>
          <w:szCs w:val="18"/>
        </w:rPr>
        <w:t xml:space="preserve"> </w:t>
      </w:r>
      <w:r w:rsidR="00B00C09">
        <w:rPr>
          <w:rFonts w:ascii="宋体" w:hAnsi="宋体" w:hint="eastAsia"/>
          <w:color w:val="000000"/>
          <w:szCs w:val="18"/>
        </w:rPr>
        <w:t>+</w:t>
      </w:r>
      <w:r w:rsidR="00B00C09">
        <w:rPr>
          <w:rFonts w:ascii="宋体" w:hAnsi="宋体"/>
          <w:color w:val="000000"/>
          <w:szCs w:val="18"/>
        </w:rPr>
        <w:t xml:space="preserve"> M</w:t>
      </w:r>
      <w:r w:rsidR="00B00C09">
        <w:rPr>
          <w:rFonts w:ascii="宋体" w:hAnsi="宋体" w:hint="eastAsia"/>
          <w:color w:val="000000"/>
          <w:szCs w:val="18"/>
        </w:rPr>
        <w:t>ybatis</w:t>
      </w:r>
      <w:r w:rsidR="00B00C09">
        <w:rPr>
          <w:rFonts w:ascii="宋体" w:hAnsi="宋体"/>
          <w:color w:val="000000"/>
          <w:szCs w:val="18"/>
        </w:rPr>
        <w:t xml:space="preserve"> </w:t>
      </w:r>
      <w:r w:rsidR="00B00C09">
        <w:rPr>
          <w:rFonts w:ascii="宋体" w:hAnsi="宋体" w:hint="eastAsia"/>
          <w:color w:val="000000"/>
          <w:szCs w:val="18"/>
        </w:rPr>
        <w:t xml:space="preserve">+ </w:t>
      </w:r>
      <w:r w:rsidR="00B00C09">
        <w:rPr>
          <w:rFonts w:ascii="宋体" w:hAnsi="宋体"/>
          <w:color w:val="000000"/>
          <w:szCs w:val="18"/>
        </w:rPr>
        <w:t>M</w:t>
      </w:r>
      <w:r w:rsidR="00B00C09">
        <w:rPr>
          <w:rFonts w:ascii="宋体" w:hAnsi="宋体" w:hint="eastAsia"/>
          <w:color w:val="000000"/>
          <w:szCs w:val="18"/>
        </w:rPr>
        <w:t>ybatis</w:t>
      </w:r>
      <w:r w:rsidRPr="00DD5D25">
        <w:rPr>
          <w:rFonts w:ascii="宋体" w:hAnsi="宋体"/>
          <w:color w:val="000000"/>
          <w:szCs w:val="18"/>
        </w:rPr>
        <w:t>数据库进行开发。本系统主要分为</w:t>
      </w:r>
      <w:r w:rsidRPr="00DD5D25">
        <w:rPr>
          <w:rFonts w:ascii="宋体" w:hAnsi="宋体" w:hint="eastAsia"/>
          <w:color w:val="000000"/>
          <w:szCs w:val="18"/>
        </w:rPr>
        <w:t>三</w:t>
      </w:r>
      <w:r w:rsidRPr="00DD5D25">
        <w:rPr>
          <w:rFonts w:ascii="宋体" w:hAnsi="宋体"/>
          <w:color w:val="000000"/>
          <w:szCs w:val="18"/>
        </w:rPr>
        <w:t>大模块</w:t>
      </w:r>
      <w:r w:rsidR="00303B46">
        <w:rPr>
          <w:rFonts w:ascii="宋体" w:hAnsi="宋体" w:hint="eastAsia"/>
          <w:color w:val="000000"/>
          <w:szCs w:val="18"/>
        </w:rPr>
        <w:t>教务管理</w:t>
      </w:r>
      <w:r w:rsidRPr="00DD5D25">
        <w:rPr>
          <w:rFonts w:ascii="宋体" w:hAnsi="宋体"/>
          <w:color w:val="000000"/>
          <w:szCs w:val="18"/>
        </w:rPr>
        <w:t>模块</w:t>
      </w:r>
      <w:r w:rsidRPr="00DD5D25">
        <w:rPr>
          <w:rFonts w:ascii="宋体" w:hAnsi="宋体" w:hint="eastAsia"/>
          <w:color w:val="000000"/>
          <w:szCs w:val="18"/>
        </w:rPr>
        <w:t>、教师管理</w:t>
      </w:r>
      <w:r w:rsidRPr="00DD5D25">
        <w:rPr>
          <w:rFonts w:ascii="宋体" w:hAnsi="宋体"/>
          <w:color w:val="000000"/>
          <w:szCs w:val="18"/>
        </w:rPr>
        <w:t>模块</w:t>
      </w:r>
      <w:r w:rsidRPr="00DD5D25">
        <w:rPr>
          <w:rFonts w:ascii="宋体" w:hAnsi="宋体" w:hint="eastAsia"/>
          <w:color w:val="000000"/>
          <w:szCs w:val="18"/>
        </w:rPr>
        <w:t>和学生管理模块</w:t>
      </w:r>
      <w:r w:rsidRPr="00DD5D25">
        <w:rPr>
          <w:rFonts w:ascii="宋体" w:hAnsi="宋体"/>
          <w:color w:val="000000"/>
          <w:szCs w:val="18"/>
        </w:rPr>
        <w:t>，通过该系统的应用，可以满足高校教务管理工作的高效化、无纸化和网络化的需求，提高高校教务的工作质量与效率。</w:t>
      </w:r>
    </w:p>
    <w:p w:rsidR="00841400" w:rsidRPr="00841400" w:rsidRDefault="00841400" w:rsidP="00273E7B">
      <w:pPr>
        <w:pStyle w:val="14"/>
        <w:spacing w:before="0" w:after="0" w:line="440" w:lineRule="exact"/>
        <w:jc w:val="left"/>
        <w:rPr>
          <w:rFonts w:hint="eastAsia"/>
          <w:kern w:val="0"/>
          <w:sz w:val="24"/>
        </w:rPr>
      </w:pPr>
    </w:p>
    <w:p w:rsidR="00825770" w:rsidRPr="00825770" w:rsidRDefault="00825770" w:rsidP="00825770">
      <w:pPr>
        <w:pStyle w:val="af3"/>
        <w:keepNext/>
        <w:keepLines/>
        <w:numPr>
          <w:ilvl w:val="0"/>
          <w:numId w:val="19"/>
        </w:numPr>
        <w:tabs>
          <w:tab w:val="left" w:pos="0"/>
        </w:tabs>
        <w:spacing w:line="440" w:lineRule="exact"/>
        <w:ind w:firstLineChars="0"/>
        <w:textAlignment w:val="baseline"/>
        <w:outlineLvl w:val="1"/>
        <w:rPr>
          <w:rFonts w:ascii="宋体" w:hAnsi="宋体" w:hint="eastAsia"/>
          <w:b/>
          <w:vanish/>
          <w:sz w:val="30"/>
        </w:rPr>
      </w:pPr>
      <w:bookmarkStart w:id="47" w:name="_Toc504058955"/>
      <w:bookmarkStart w:id="48" w:name="_Toc504058998"/>
      <w:bookmarkEnd w:id="45"/>
      <w:bookmarkEnd w:id="46"/>
      <w:bookmarkEnd w:id="47"/>
      <w:bookmarkEnd w:id="48"/>
    </w:p>
    <w:p w:rsidR="00825770" w:rsidRPr="00825770" w:rsidRDefault="00825770" w:rsidP="00825770">
      <w:pPr>
        <w:pStyle w:val="af3"/>
        <w:keepNext/>
        <w:keepLines/>
        <w:numPr>
          <w:ilvl w:val="0"/>
          <w:numId w:val="19"/>
        </w:numPr>
        <w:tabs>
          <w:tab w:val="left" w:pos="0"/>
        </w:tabs>
        <w:spacing w:line="440" w:lineRule="exact"/>
        <w:ind w:firstLineChars="0"/>
        <w:textAlignment w:val="baseline"/>
        <w:outlineLvl w:val="1"/>
        <w:rPr>
          <w:rFonts w:ascii="宋体" w:hAnsi="宋体" w:hint="eastAsia"/>
          <w:b/>
          <w:vanish/>
          <w:sz w:val="30"/>
        </w:rPr>
      </w:pPr>
      <w:bookmarkStart w:id="49" w:name="_Toc504058956"/>
      <w:bookmarkStart w:id="50" w:name="_Toc504058999"/>
      <w:bookmarkEnd w:id="49"/>
      <w:bookmarkEnd w:id="50"/>
    </w:p>
    <w:p w:rsidR="00825770" w:rsidRPr="00825770" w:rsidRDefault="00825770" w:rsidP="00825770">
      <w:pPr>
        <w:pStyle w:val="af3"/>
        <w:keepNext/>
        <w:keepLines/>
        <w:numPr>
          <w:ilvl w:val="0"/>
          <w:numId w:val="19"/>
        </w:numPr>
        <w:tabs>
          <w:tab w:val="left" w:pos="0"/>
        </w:tabs>
        <w:spacing w:line="440" w:lineRule="exact"/>
        <w:ind w:firstLineChars="0"/>
        <w:textAlignment w:val="baseline"/>
        <w:outlineLvl w:val="1"/>
        <w:rPr>
          <w:rFonts w:ascii="宋体" w:hAnsi="宋体" w:hint="eastAsia"/>
          <w:b/>
          <w:vanish/>
          <w:sz w:val="30"/>
        </w:rPr>
      </w:pPr>
      <w:bookmarkStart w:id="51" w:name="_Toc504058957"/>
      <w:bookmarkStart w:id="52" w:name="_Toc504059000"/>
      <w:bookmarkEnd w:id="51"/>
      <w:bookmarkEnd w:id="52"/>
    </w:p>
    <w:p w:rsidR="00825770" w:rsidRPr="00825770" w:rsidRDefault="00825770" w:rsidP="00825770">
      <w:pPr>
        <w:pStyle w:val="af3"/>
        <w:keepNext/>
        <w:keepLines/>
        <w:numPr>
          <w:ilvl w:val="0"/>
          <w:numId w:val="19"/>
        </w:numPr>
        <w:tabs>
          <w:tab w:val="left" w:pos="0"/>
        </w:tabs>
        <w:spacing w:line="440" w:lineRule="exact"/>
        <w:ind w:firstLineChars="0"/>
        <w:textAlignment w:val="baseline"/>
        <w:outlineLvl w:val="1"/>
        <w:rPr>
          <w:rFonts w:ascii="宋体" w:hAnsi="宋体" w:hint="eastAsia"/>
          <w:b/>
          <w:vanish/>
          <w:sz w:val="30"/>
        </w:rPr>
      </w:pPr>
      <w:bookmarkStart w:id="53" w:name="_Toc504058958"/>
      <w:bookmarkStart w:id="54" w:name="_Toc504059001"/>
      <w:bookmarkEnd w:id="53"/>
      <w:bookmarkEnd w:id="54"/>
    </w:p>
    <w:p w:rsidR="00825770" w:rsidRPr="00825770" w:rsidRDefault="00825770" w:rsidP="00825770">
      <w:pPr>
        <w:pStyle w:val="af3"/>
        <w:keepNext/>
        <w:keepLines/>
        <w:numPr>
          <w:ilvl w:val="0"/>
          <w:numId w:val="19"/>
        </w:numPr>
        <w:tabs>
          <w:tab w:val="left" w:pos="0"/>
        </w:tabs>
        <w:spacing w:line="440" w:lineRule="exact"/>
        <w:ind w:firstLineChars="0"/>
        <w:textAlignment w:val="baseline"/>
        <w:outlineLvl w:val="1"/>
        <w:rPr>
          <w:rFonts w:ascii="宋体" w:hAnsi="宋体" w:hint="eastAsia"/>
          <w:b/>
          <w:vanish/>
          <w:sz w:val="30"/>
        </w:rPr>
      </w:pPr>
      <w:bookmarkStart w:id="55" w:name="_Toc504058959"/>
      <w:bookmarkStart w:id="56" w:name="_Toc504059002"/>
      <w:bookmarkEnd w:id="55"/>
      <w:bookmarkEnd w:id="56"/>
    </w:p>
    <w:p w:rsidR="00841400" w:rsidRDefault="00841400" w:rsidP="00825770">
      <w:pPr>
        <w:pStyle w:val="2"/>
        <w:numPr>
          <w:ilvl w:val="1"/>
          <w:numId w:val="19"/>
        </w:numPr>
        <w:spacing w:before="0" w:after="0" w:line="440" w:lineRule="exact"/>
        <w:textAlignment w:val="baseline"/>
        <w:rPr>
          <w:rFonts w:ascii="宋体" w:eastAsia="宋体" w:hAnsi="宋体" w:hint="eastAsia"/>
          <w:b/>
        </w:rPr>
      </w:pPr>
      <w:bookmarkStart w:id="57" w:name="_Toc504059003"/>
      <w:r>
        <w:rPr>
          <w:rFonts w:ascii="宋体" w:eastAsia="宋体" w:hAnsi="宋体" w:hint="eastAsia"/>
          <w:b/>
        </w:rPr>
        <w:t>心得体会</w:t>
      </w:r>
      <w:bookmarkEnd w:id="57"/>
    </w:p>
    <w:p w:rsidR="001B73C4" w:rsidRPr="001B73C4" w:rsidRDefault="001B73C4" w:rsidP="001B73C4">
      <w:pPr>
        <w:rPr>
          <w:rFonts w:hint="eastAsia"/>
        </w:rPr>
      </w:pPr>
    </w:p>
    <w:p w:rsidR="00FA6265" w:rsidRPr="00B7652A" w:rsidRDefault="00FA6265" w:rsidP="00FA6265">
      <w:pPr>
        <w:spacing w:line="440" w:lineRule="exact"/>
        <w:ind w:firstLineChars="200" w:firstLine="48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教务</w:t>
      </w:r>
      <w:r w:rsidRPr="00B7652A">
        <w:rPr>
          <w:rFonts w:ascii="宋体" w:hAnsi="宋体" w:hint="eastAsia"/>
          <w:sz w:val="24"/>
        </w:rPr>
        <w:t>管理系统开发完成后，由于开发设计的时间较短，所以说本系统的存在的问题之一是作为一个</w:t>
      </w:r>
      <w:r>
        <w:rPr>
          <w:rFonts w:ascii="宋体" w:hAnsi="宋体" w:hint="eastAsia"/>
          <w:sz w:val="24"/>
        </w:rPr>
        <w:t>学生管理</w:t>
      </w:r>
      <w:r w:rsidRPr="00B7652A">
        <w:rPr>
          <w:rFonts w:ascii="宋体" w:hAnsi="宋体" w:hint="eastAsia"/>
          <w:sz w:val="24"/>
        </w:rPr>
        <w:t>能够运行的系统可能功能不够完善；存在的问题之二，学生</w:t>
      </w:r>
      <w:r>
        <w:rPr>
          <w:rFonts w:ascii="宋体" w:hAnsi="宋体" w:hint="eastAsia"/>
          <w:sz w:val="24"/>
        </w:rPr>
        <w:t>成绩管理</w:t>
      </w:r>
      <w:r w:rsidRPr="00B7652A">
        <w:rPr>
          <w:rFonts w:ascii="宋体" w:hAnsi="宋体" w:hint="eastAsia"/>
          <w:sz w:val="24"/>
        </w:rPr>
        <w:t>系统中的数据的不够安全</w:t>
      </w:r>
      <w:r>
        <w:rPr>
          <w:rFonts w:ascii="宋体" w:hAnsi="宋体" w:hint="eastAsia"/>
          <w:sz w:val="24"/>
        </w:rPr>
        <w:t>。</w:t>
      </w:r>
    </w:p>
    <w:p w:rsidR="00FA6265" w:rsidRPr="00B7652A" w:rsidRDefault="00FA6265" w:rsidP="00FA6265">
      <w:pPr>
        <w:spacing w:line="440" w:lineRule="exact"/>
        <w:ind w:firstLineChars="200" w:firstLine="48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本次实验设计使我深刻理解了在《</w:t>
      </w:r>
      <w:r w:rsidR="00877748">
        <w:rPr>
          <w:rFonts w:ascii="宋体" w:hAnsi="宋体" w:hint="eastAsia"/>
          <w:sz w:val="24"/>
        </w:rPr>
        <w:t>NIIT</w:t>
      </w:r>
      <w:r>
        <w:rPr>
          <w:rFonts w:ascii="宋体" w:hAnsi="宋体" w:hint="eastAsia"/>
          <w:sz w:val="24"/>
        </w:rPr>
        <w:t>教务</w:t>
      </w:r>
      <w:r w:rsidRPr="00B7652A">
        <w:rPr>
          <w:rFonts w:ascii="宋体" w:hAnsi="宋体" w:hint="eastAsia"/>
          <w:sz w:val="24"/>
        </w:rPr>
        <w:t>管理系统</w:t>
      </w:r>
      <w:r>
        <w:rPr>
          <w:rFonts w:ascii="宋体" w:hAnsi="宋体" w:hint="eastAsia"/>
          <w:sz w:val="24"/>
        </w:rPr>
        <w:t>》中所学的软件开发方法与开发技术，也使我懂得了一些软件文档资料</w:t>
      </w:r>
      <w:r w:rsidRPr="00B7652A">
        <w:rPr>
          <w:rFonts w:ascii="宋体" w:hAnsi="宋体" w:hint="eastAsia"/>
          <w:sz w:val="24"/>
        </w:rPr>
        <w:t>写法</w:t>
      </w:r>
      <w:r>
        <w:rPr>
          <w:rFonts w:ascii="宋体" w:hAnsi="宋体" w:hint="eastAsia"/>
          <w:sz w:val="24"/>
        </w:rPr>
        <w:t>的规范性</w:t>
      </w:r>
      <w:r w:rsidRPr="00B7652A">
        <w:rPr>
          <w:rFonts w:ascii="宋体" w:hAnsi="宋体" w:hint="eastAsia"/>
          <w:sz w:val="24"/>
        </w:rPr>
        <w:t>。开发一个系统首先进行用户的调查、进行可行性研究，然后对系统进行的分析、进行系统设计、系统的实现，最后进行系统的测试并形成各种文档。</w:t>
      </w:r>
    </w:p>
    <w:p w:rsidR="00FA6265" w:rsidRPr="00B7652A" w:rsidRDefault="00FA6265" w:rsidP="00FA6265">
      <w:pPr>
        <w:spacing w:line="360" w:lineRule="auto"/>
        <w:ind w:firstLine="560"/>
        <w:rPr>
          <w:rFonts w:ascii="宋体" w:hAnsi="宋体" w:hint="eastAsia"/>
          <w:sz w:val="24"/>
        </w:rPr>
      </w:pPr>
      <w:r w:rsidRPr="00B7652A">
        <w:rPr>
          <w:rFonts w:ascii="宋体" w:hAnsi="宋体" w:hint="eastAsia"/>
          <w:sz w:val="24"/>
        </w:rPr>
        <w:t>在本次</w:t>
      </w:r>
      <w:r w:rsidR="00303B46">
        <w:rPr>
          <w:rFonts w:ascii="宋体" w:hAnsi="宋体" w:hint="eastAsia"/>
          <w:sz w:val="24"/>
        </w:rPr>
        <w:t>项目</w:t>
      </w:r>
      <w:r w:rsidRPr="00B7652A">
        <w:rPr>
          <w:rFonts w:ascii="宋体" w:hAnsi="宋体" w:hint="eastAsia"/>
          <w:sz w:val="24"/>
        </w:rPr>
        <w:t>设计中遇到了许多的问题，带着这些问题，自己去寻找相应的资料，与同学相互讨论，最终问题得以解决</w:t>
      </w:r>
      <w:r>
        <w:rPr>
          <w:rFonts w:ascii="宋体" w:hAnsi="宋体" w:hint="eastAsia"/>
          <w:sz w:val="24"/>
        </w:rPr>
        <w:t>，</w:t>
      </w:r>
      <w:r w:rsidRPr="00B7652A">
        <w:rPr>
          <w:rFonts w:ascii="宋体" w:hAnsi="宋体" w:hint="eastAsia"/>
          <w:sz w:val="24"/>
        </w:rPr>
        <w:t>为自己以后进一步开发系统做了很好的示范。在这次实验设计和文档的写作过程中得到了指导老师大力帮助，在此深表谢意。</w:t>
      </w:r>
    </w:p>
    <w:p w:rsidR="00C91E25" w:rsidRPr="00536044" w:rsidRDefault="00841400" w:rsidP="00536044">
      <w:pPr>
        <w:pStyle w:val="15"/>
        <w:rPr>
          <w:rFonts w:hint="eastAsia"/>
        </w:rPr>
      </w:pPr>
      <w:r w:rsidRPr="00EF26D2">
        <w:rPr>
          <w:rFonts w:hint="eastAsia"/>
        </w:rPr>
        <w:t>在以后的</w:t>
      </w:r>
      <w:r w:rsidR="001B73C4">
        <w:rPr>
          <w:rFonts w:hint="eastAsia"/>
        </w:rPr>
        <w:t>学习或工作的</w:t>
      </w:r>
      <w:r w:rsidRPr="00EF26D2">
        <w:rPr>
          <w:rFonts w:hint="eastAsia"/>
        </w:rPr>
        <w:t>道路中，</w:t>
      </w:r>
      <w:r w:rsidR="001B73C4">
        <w:rPr>
          <w:rFonts w:hint="eastAsia"/>
        </w:rPr>
        <w:t>我会以最好的状态去面对</w:t>
      </w:r>
      <w:r w:rsidR="0015581F">
        <w:rPr>
          <w:rFonts w:hint="eastAsia"/>
        </w:rPr>
        <w:t>每一个问题，以</w:t>
      </w:r>
      <w:r w:rsidR="00303B46">
        <w:rPr>
          <w:rFonts w:hint="eastAsia"/>
        </w:rPr>
        <w:t>结课</w:t>
      </w:r>
      <w:r w:rsidR="00825770">
        <w:rPr>
          <w:rFonts w:hint="eastAsia"/>
        </w:rPr>
        <w:t>项目</w:t>
      </w:r>
      <w:r w:rsidR="0015581F">
        <w:rPr>
          <w:rFonts w:hint="eastAsia"/>
        </w:rPr>
        <w:t>的态度</w:t>
      </w:r>
      <w:r w:rsidR="00917366">
        <w:rPr>
          <w:rFonts w:hint="eastAsia"/>
        </w:rPr>
        <w:t>及方式</w:t>
      </w:r>
      <w:r w:rsidR="0015581F">
        <w:rPr>
          <w:rFonts w:hint="eastAsia"/>
        </w:rPr>
        <w:t>来分析及解决相应的问题，</w:t>
      </w:r>
      <w:r w:rsidRPr="00EF26D2">
        <w:rPr>
          <w:rFonts w:hint="eastAsia"/>
        </w:rPr>
        <w:t>把每件事都做到最好，同时也给自己留下宝贵的经验。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sectPr w:rsidR="00C91E25" w:rsidRPr="00536044" w:rsidSect="00BA76FD">
      <w:headerReference w:type="default" r:id="rId40"/>
      <w:pgSz w:w="11906" w:h="16838"/>
      <w:pgMar w:top="1134" w:right="850" w:bottom="1134" w:left="1417" w:header="680" w:footer="850" w:gutter="283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6C02" w:rsidRDefault="00F26C02">
      <w:r>
        <w:separator/>
      </w:r>
    </w:p>
  </w:endnote>
  <w:endnote w:type="continuationSeparator" w:id="0">
    <w:p w:rsidR="00F26C02" w:rsidRDefault="00F26C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1400" w:rsidRDefault="00841400">
    <w:pPr>
      <w:pStyle w:val="af2"/>
      <w:framePr w:h="0"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:rsidR="00841400" w:rsidRDefault="00841400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1400" w:rsidRDefault="00841400">
    <w:pPr>
      <w:pStyle w:val="af2"/>
      <w:framePr w:h="0"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 w:rsidR="00873064">
      <w:rPr>
        <w:rStyle w:val="af"/>
        <w:noProof/>
      </w:rPr>
      <w:t>5</w:t>
    </w:r>
    <w:r>
      <w:fldChar w:fldCharType="end"/>
    </w:r>
  </w:p>
  <w:p w:rsidR="00841400" w:rsidRDefault="00841400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6C02" w:rsidRDefault="00F26C02">
      <w:r>
        <w:separator/>
      </w:r>
    </w:p>
  </w:footnote>
  <w:footnote w:type="continuationSeparator" w:id="0">
    <w:p w:rsidR="00F26C02" w:rsidRDefault="00F26C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1400" w:rsidRDefault="00841400">
    <w:pPr>
      <w:pStyle w:val="a9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space"/>
      <w:lvlText w:val="第%1章"/>
      <w:lvlJc w:val="left"/>
    </w:lvl>
  </w:abstractNum>
  <w:abstractNum w:abstractNumId="1" w15:restartNumberingAfterBreak="0">
    <w:nsid w:val="00000007"/>
    <w:multiLevelType w:val="singleLevel"/>
    <w:tmpl w:val="8FDC8EA8"/>
    <w:lvl w:ilvl="0">
      <w:start w:val="4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000001B"/>
    <w:multiLevelType w:val="singleLevel"/>
    <w:tmpl w:val="0000001B"/>
    <w:lvl w:ilvl="0">
      <w:start w:val="3"/>
      <w:numFmt w:val="chineseCounting"/>
      <w:suff w:val="space"/>
      <w:lvlText w:val="第%1章"/>
      <w:lvlJc w:val="left"/>
    </w:lvl>
  </w:abstractNum>
  <w:abstractNum w:abstractNumId="3" w15:restartNumberingAfterBreak="0">
    <w:nsid w:val="0000001E"/>
    <w:multiLevelType w:val="singleLevel"/>
    <w:tmpl w:val="0000001E"/>
    <w:lvl w:ilvl="0">
      <w:start w:val="2"/>
      <w:numFmt w:val="chineseCounting"/>
      <w:suff w:val="space"/>
      <w:lvlText w:val="第%1章"/>
      <w:lvlJc w:val="left"/>
    </w:lvl>
  </w:abstractNum>
  <w:abstractNum w:abstractNumId="4" w15:restartNumberingAfterBreak="0">
    <w:nsid w:val="0000001F"/>
    <w:multiLevelType w:val="multilevel"/>
    <w:tmpl w:val="0000001F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00000020"/>
    <w:multiLevelType w:val="multilevel"/>
    <w:tmpl w:val="00000020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BB5A81"/>
    <w:multiLevelType w:val="hybridMultilevel"/>
    <w:tmpl w:val="CEF29D0C"/>
    <w:lvl w:ilvl="0" w:tplc="A3242FD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3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ascii="宋体" w:eastAsia="宋体" w:hAnsi="宋体"/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EAF5991"/>
    <w:multiLevelType w:val="hybridMultilevel"/>
    <w:tmpl w:val="177E8778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15F61EF"/>
    <w:multiLevelType w:val="multilevel"/>
    <w:tmpl w:val="0000001F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300360E"/>
    <w:multiLevelType w:val="multilevel"/>
    <w:tmpl w:val="E4F2B480"/>
    <w:lvl w:ilvl="0">
      <w:start w:val="5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4E1A6FDD"/>
    <w:multiLevelType w:val="multilevel"/>
    <w:tmpl w:val="0000001F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B8D0655"/>
    <w:multiLevelType w:val="hybridMultilevel"/>
    <w:tmpl w:val="4E1ACCA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3" w15:restartNumberingAfterBreak="0">
    <w:nsid w:val="61070BAF"/>
    <w:multiLevelType w:val="multilevel"/>
    <w:tmpl w:val="0000001F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7153545D"/>
    <w:multiLevelType w:val="multilevel"/>
    <w:tmpl w:val="0000001F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75312649"/>
    <w:multiLevelType w:val="multilevel"/>
    <w:tmpl w:val="E6F4AAD0"/>
    <w:lvl w:ilvl="0">
      <w:start w:val="3"/>
      <w:numFmt w:val="decimal"/>
      <w:lvlText w:val="%1"/>
      <w:lvlJc w:val="left"/>
      <w:pPr>
        <w:tabs>
          <w:tab w:val="num" w:pos="675"/>
        </w:tabs>
        <w:ind w:left="675" w:hanging="675"/>
      </w:pPr>
      <w:rPr>
        <w:rFonts w:ascii="Times New Roman" w:hAnsi="Times New Roman" w:hint="default"/>
      </w:rPr>
    </w:lvl>
    <w:lvl w:ilvl="1">
      <w:start w:val="2"/>
      <w:numFmt w:val="decimal"/>
      <w:lvlText w:val="%1.%2"/>
      <w:lvlJc w:val="left"/>
      <w:pPr>
        <w:tabs>
          <w:tab w:val="num" w:pos="675"/>
        </w:tabs>
        <w:ind w:left="675" w:hanging="675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ascii="Times New Roman" w:hAnsi="Times New Roman" w:hint="default"/>
      </w:rPr>
    </w:lvl>
  </w:abstractNum>
  <w:abstractNum w:abstractNumId="16" w15:restartNumberingAfterBreak="0">
    <w:nsid w:val="78256ED8"/>
    <w:multiLevelType w:val="hybridMultilevel"/>
    <w:tmpl w:val="E97267FA"/>
    <w:lvl w:ilvl="0" w:tplc="50CCF612">
      <w:start w:val="1"/>
      <w:numFmt w:val="decimal"/>
      <w:pStyle w:val="a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79E63DCF"/>
    <w:multiLevelType w:val="hybridMultilevel"/>
    <w:tmpl w:val="8DD0F22E"/>
    <w:lvl w:ilvl="0">
      <w:start w:val="1"/>
      <w:numFmt w:val="japaneseCounting"/>
      <w:lvlText w:val="第%1章"/>
      <w:lvlJc w:val="left"/>
      <w:pPr>
        <w:tabs>
          <w:tab w:val="num" w:pos="750"/>
        </w:tabs>
        <w:ind w:left="750" w:hanging="75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7C6D3C60"/>
    <w:multiLevelType w:val="multilevel"/>
    <w:tmpl w:val="E2E8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14"/>
  </w:num>
  <w:num w:numId="9">
    <w:abstractNumId w:val="8"/>
  </w:num>
  <w:num w:numId="10">
    <w:abstractNumId w:val="11"/>
  </w:num>
  <w:num w:numId="11">
    <w:abstractNumId w:val="15"/>
  </w:num>
  <w:num w:numId="12">
    <w:abstractNumId w:val="7"/>
  </w:num>
  <w:num w:numId="13">
    <w:abstractNumId w:val="9"/>
  </w:num>
  <w:num w:numId="14">
    <w:abstractNumId w:val="13"/>
  </w:num>
  <w:num w:numId="15">
    <w:abstractNumId w:val="17"/>
  </w:num>
  <w:num w:numId="16">
    <w:abstractNumId w:val="16"/>
  </w:num>
  <w:num w:numId="17">
    <w:abstractNumId w:val="12"/>
  </w:num>
  <w:num w:numId="18">
    <w:abstractNumId w:val="18"/>
  </w:num>
  <w:num w:numId="19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510D"/>
    <w:rsid w:val="00031316"/>
    <w:rsid w:val="0003594D"/>
    <w:rsid w:val="0003687D"/>
    <w:rsid w:val="00036CDE"/>
    <w:rsid w:val="00040D43"/>
    <w:rsid w:val="000452D5"/>
    <w:rsid w:val="00052619"/>
    <w:rsid w:val="000979BD"/>
    <w:rsid w:val="000B3484"/>
    <w:rsid w:val="000E20F3"/>
    <w:rsid w:val="0010188D"/>
    <w:rsid w:val="0012115A"/>
    <w:rsid w:val="00132263"/>
    <w:rsid w:val="0015581F"/>
    <w:rsid w:val="00162FAC"/>
    <w:rsid w:val="00195523"/>
    <w:rsid w:val="001A57BF"/>
    <w:rsid w:val="001B5DFE"/>
    <w:rsid w:val="001B64C3"/>
    <w:rsid w:val="001B73C4"/>
    <w:rsid w:val="001C32BE"/>
    <w:rsid w:val="001D4DBC"/>
    <w:rsid w:val="001E5DE9"/>
    <w:rsid w:val="001F2557"/>
    <w:rsid w:val="002139AD"/>
    <w:rsid w:val="002218A2"/>
    <w:rsid w:val="00263AEB"/>
    <w:rsid w:val="00273E7B"/>
    <w:rsid w:val="00274D6B"/>
    <w:rsid w:val="00282356"/>
    <w:rsid w:val="00295149"/>
    <w:rsid w:val="002A139B"/>
    <w:rsid w:val="002C6281"/>
    <w:rsid w:val="002D582D"/>
    <w:rsid w:val="00303B46"/>
    <w:rsid w:val="0031068B"/>
    <w:rsid w:val="0031610F"/>
    <w:rsid w:val="003164C2"/>
    <w:rsid w:val="00345557"/>
    <w:rsid w:val="00352CF9"/>
    <w:rsid w:val="00356EE3"/>
    <w:rsid w:val="00396A0C"/>
    <w:rsid w:val="003A3C72"/>
    <w:rsid w:val="003A5B52"/>
    <w:rsid w:val="003C0B02"/>
    <w:rsid w:val="003D1D5D"/>
    <w:rsid w:val="00401E9A"/>
    <w:rsid w:val="004030B1"/>
    <w:rsid w:val="00445E8A"/>
    <w:rsid w:val="00473979"/>
    <w:rsid w:val="004804B1"/>
    <w:rsid w:val="00481B13"/>
    <w:rsid w:val="00492F35"/>
    <w:rsid w:val="004B4324"/>
    <w:rsid w:val="004C581F"/>
    <w:rsid w:val="004D704E"/>
    <w:rsid w:val="004E7744"/>
    <w:rsid w:val="00536044"/>
    <w:rsid w:val="0054180B"/>
    <w:rsid w:val="0057398E"/>
    <w:rsid w:val="00577197"/>
    <w:rsid w:val="00591923"/>
    <w:rsid w:val="005945FC"/>
    <w:rsid w:val="005A6A6C"/>
    <w:rsid w:val="005B0008"/>
    <w:rsid w:val="005C6BC8"/>
    <w:rsid w:val="005E1129"/>
    <w:rsid w:val="00605973"/>
    <w:rsid w:val="00623406"/>
    <w:rsid w:val="00640C7B"/>
    <w:rsid w:val="00647F5A"/>
    <w:rsid w:val="006514C4"/>
    <w:rsid w:val="006520D2"/>
    <w:rsid w:val="00654137"/>
    <w:rsid w:val="00654D05"/>
    <w:rsid w:val="00656830"/>
    <w:rsid w:val="006735C7"/>
    <w:rsid w:val="00684A5C"/>
    <w:rsid w:val="0069054C"/>
    <w:rsid w:val="006A7819"/>
    <w:rsid w:val="00701F77"/>
    <w:rsid w:val="00704544"/>
    <w:rsid w:val="007116A3"/>
    <w:rsid w:val="00732835"/>
    <w:rsid w:val="00742E15"/>
    <w:rsid w:val="00756BBE"/>
    <w:rsid w:val="00774274"/>
    <w:rsid w:val="007827D8"/>
    <w:rsid w:val="007833A0"/>
    <w:rsid w:val="007C6210"/>
    <w:rsid w:val="007D364C"/>
    <w:rsid w:val="007D3827"/>
    <w:rsid w:val="007D52E2"/>
    <w:rsid w:val="007E0FA8"/>
    <w:rsid w:val="008102E8"/>
    <w:rsid w:val="00817F8C"/>
    <w:rsid w:val="00825770"/>
    <w:rsid w:val="00827ED2"/>
    <w:rsid w:val="00832DB7"/>
    <w:rsid w:val="008352A3"/>
    <w:rsid w:val="00841400"/>
    <w:rsid w:val="0084463B"/>
    <w:rsid w:val="00872B77"/>
    <w:rsid w:val="00873064"/>
    <w:rsid w:val="00877748"/>
    <w:rsid w:val="00883585"/>
    <w:rsid w:val="008B5671"/>
    <w:rsid w:val="008E69D2"/>
    <w:rsid w:val="008F257A"/>
    <w:rsid w:val="008F365C"/>
    <w:rsid w:val="00901392"/>
    <w:rsid w:val="00917366"/>
    <w:rsid w:val="0092177C"/>
    <w:rsid w:val="00957112"/>
    <w:rsid w:val="009973FE"/>
    <w:rsid w:val="009A2FBB"/>
    <w:rsid w:val="009A75AB"/>
    <w:rsid w:val="009D18A0"/>
    <w:rsid w:val="009E4462"/>
    <w:rsid w:val="009F12CA"/>
    <w:rsid w:val="00A00B4B"/>
    <w:rsid w:val="00A03A4D"/>
    <w:rsid w:val="00A04B84"/>
    <w:rsid w:val="00A23CF8"/>
    <w:rsid w:val="00A2556C"/>
    <w:rsid w:val="00A44A36"/>
    <w:rsid w:val="00A45F75"/>
    <w:rsid w:val="00A718E9"/>
    <w:rsid w:val="00A7696C"/>
    <w:rsid w:val="00A92205"/>
    <w:rsid w:val="00A9427A"/>
    <w:rsid w:val="00A9605C"/>
    <w:rsid w:val="00AB05C9"/>
    <w:rsid w:val="00AB0C75"/>
    <w:rsid w:val="00AC36F1"/>
    <w:rsid w:val="00AD331F"/>
    <w:rsid w:val="00AE159A"/>
    <w:rsid w:val="00AE6498"/>
    <w:rsid w:val="00B00C09"/>
    <w:rsid w:val="00B02AEB"/>
    <w:rsid w:val="00B154C2"/>
    <w:rsid w:val="00B204BD"/>
    <w:rsid w:val="00B63492"/>
    <w:rsid w:val="00B6728A"/>
    <w:rsid w:val="00B80580"/>
    <w:rsid w:val="00B80880"/>
    <w:rsid w:val="00BA76FD"/>
    <w:rsid w:val="00BB330E"/>
    <w:rsid w:val="00BB338C"/>
    <w:rsid w:val="00BB34A3"/>
    <w:rsid w:val="00BB7D72"/>
    <w:rsid w:val="00BC7702"/>
    <w:rsid w:val="00BD3A90"/>
    <w:rsid w:val="00BD41C3"/>
    <w:rsid w:val="00BF7469"/>
    <w:rsid w:val="00C15589"/>
    <w:rsid w:val="00C17196"/>
    <w:rsid w:val="00C32D91"/>
    <w:rsid w:val="00C37FA5"/>
    <w:rsid w:val="00C57957"/>
    <w:rsid w:val="00C618DD"/>
    <w:rsid w:val="00C67E3F"/>
    <w:rsid w:val="00C91E25"/>
    <w:rsid w:val="00CA52E3"/>
    <w:rsid w:val="00CB21CC"/>
    <w:rsid w:val="00CB5587"/>
    <w:rsid w:val="00CC0B17"/>
    <w:rsid w:val="00CC107A"/>
    <w:rsid w:val="00CD302E"/>
    <w:rsid w:val="00CE33DA"/>
    <w:rsid w:val="00CF184B"/>
    <w:rsid w:val="00CF1DD7"/>
    <w:rsid w:val="00D374EA"/>
    <w:rsid w:val="00D620C2"/>
    <w:rsid w:val="00D7211C"/>
    <w:rsid w:val="00D76140"/>
    <w:rsid w:val="00D920EE"/>
    <w:rsid w:val="00DB3CEC"/>
    <w:rsid w:val="00DB5EA6"/>
    <w:rsid w:val="00DD6A45"/>
    <w:rsid w:val="00DD7953"/>
    <w:rsid w:val="00DF391B"/>
    <w:rsid w:val="00DF5066"/>
    <w:rsid w:val="00E27D29"/>
    <w:rsid w:val="00E3071A"/>
    <w:rsid w:val="00E402FC"/>
    <w:rsid w:val="00E535AA"/>
    <w:rsid w:val="00E62E39"/>
    <w:rsid w:val="00E7135C"/>
    <w:rsid w:val="00E72510"/>
    <w:rsid w:val="00E968DA"/>
    <w:rsid w:val="00EA605C"/>
    <w:rsid w:val="00ED22BE"/>
    <w:rsid w:val="00ED3B34"/>
    <w:rsid w:val="00EE5264"/>
    <w:rsid w:val="00F01F3F"/>
    <w:rsid w:val="00F02546"/>
    <w:rsid w:val="00F036DC"/>
    <w:rsid w:val="00F20DAE"/>
    <w:rsid w:val="00F233D5"/>
    <w:rsid w:val="00F26C02"/>
    <w:rsid w:val="00F35B90"/>
    <w:rsid w:val="00F4200D"/>
    <w:rsid w:val="00F53108"/>
    <w:rsid w:val="00F61B0E"/>
    <w:rsid w:val="00F75D42"/>
    <w:rsid w:val="00F80837"/>
    <w:rsid w:val="00F960DE"/>
    <w:rsid w:val="00F9625C"/>
    <w:rsid w:val="00FA1EE1"/>
    <w:rsid w:val="00FA6265"/>
    <w:rsid w:val="00FB2DE6"/>
    <w:rsid w:val="00FC0475"/>
    <w:rsid w:val="00FE1301"/>
    <w:rsid w:val="00FF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D36F4C"/>
  <w15:chartTrackingRefBased/>
  <w15:docId w15:val="{03E54E75-1B31-419A-AC6D-1ECCECDE3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basedOn w:val="a0"/>
    <w:next w:val="a0"/>
    <w:link w:val="10"/>
    <w:qFormat/>
    <w:pPr>
      <w:keepNext/>
      <w:keepLines/>
      <w:tabs>
        <w:tab w:val="left" w:pos="0"/>
      </w:tabs>
      <w:spacing w:before="100" w:after="100" w:line="480" w:lineRule="auto"/>
      <w:outlineLvl w:val="0"/>
    </w:pPr>
  </w:style>
  <w:style w:type="paragraph" w:styleId="2">
    <w:name w:val="heading 2"/>
    <w:basedOn w:val="a0"/>
    <w:next w:val="a0"/>
    <w:link w:val="20"/>
    <w:qFormat/>
    <w:pPr>
      <w:keepNext/>
      <w:keepLines/>
      <w:tabs>
        <w:tab w:val="left" w:pos="0"/>
      </w:tabs>
      <w:spacing w:before="80" w:after="80" w:line="360" w:lineRule="auto"/>
      <w:outlineLvl w:val="1"/>
    </w:pPr>
    <w:rPr>
      <w:rFonts w:ascii="Arial" w:eastAsia="黑体" w:hAnsi="Arial"/>
      <w:sz w:val="30"/>
    </w:rPr>
  </w:style>
  <w:style w:type="paragraph" w:styleId="3">
    <w:name w:val="heading 3"/>
    <w:basedOn w:val="a0"/>
    <w:next w:val="a0"/>
    <w:link w:val="30"/>
    <w:qFormat/>
    <w:pPr>
      <w:keepNext/>
      <w:keepLines/>
      <w:tabs>
        <w:tab w:val="left" w:pos="0"/>
      </w:tabs>
      <w:spacing w:before="60" w:after="60" w:line="360" w:lineRule="auto"/>
      <w:outlineLvl w:val="2"/>
    </w:pPr>
    <w:rPr>
      <w:b/>
      <w:sz w:val="24"/>
    </w:rPr>
  </w:style>
  <w:style w:type="character" w:default="1" w:styleId="a1">
    <w:name w:val="Default Paragraph Font"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character" w:customStyle="1" w:styleId="a4">
    <w:name w:val="脚注文本 字符"/>
    <w:link w:val="a5"/>
    <w:rPr>
      <w:rFonts w:ascii="Times New Roman" w:eastAsia="宋体" w:hAnsi="Times New Roman"/>
      <w:sz w:val="18"/>
    </w:rPr>
  </w:style>
  <w:style w:type="character" w:customStyle="1" w:styleId="a6">
    <w:name w:val="正文文本缩进 字符"/>
    <w:link w:val="a7"/>
    <w:rPr>
      <w:rFonts w:ascii="Times New Roman" w:eastAsia="宋体" w:hAnsi="Times New Roman"/>
    </w:rPr>
  </w:style>
  <w:style w:type="character" w:customStyle="1" w:styleId="a8">
    <w:name w:val="页眉 字符"/>
    <w:link w:val="a9"/>
    <w:rPr>
      <w:rFonts w:ascii="Times New Roman" w:eastAsia="宋体" w:hAnsi="Times New Roman"/>
      <w:sz w:val="18"/>
    </w:rPr>
  </w:style>
  <w:style w:type="character" w:customStyle="1" w:styleId="aa">
    <w:name w:val="批注框文本 字符"/>
    <w:link w:val="ab"/>
    <w:rPr>
      <w:rFonts w:ascii="Times New Roman" w:eastAsia="宋体" w:hAnsi="Times New Roman"/>
      <w:sz w:val="18"/>
    </w:rPr>
  </w:style>
  <w:style w:type="character" w:customStyle="1" w:styleId="30">
    <w:name w:val="标题 3 字符"/>
    <w:link w:val="3"/>
    <w:rPr>
      <w:rFonts w:ascii="Times New Roman" w:hAnsi="Times New Roman"/>
      <w:b/>
      <w:kern w:val="2"/>
      <w:sz w:val="24"/>
    </w:rPr>
  </w:style>
  <w:style w:type="character" w:customStyle="1" w:styleId="ac">
    <w:name w:val="文档结构图 字符"/>
    <w:link w:val="ad"/>
    <w:rPr>
      <w:rFonts w:ascii="Times New Roman" w:eastAsia="宋体" w:hAnsi="Times New Roman"/>
      <w:shd w:val="clear" w:color="auto" w:fill="000080"/>
    </w:rPr>
  </w:style>
  <w:style w:type="character" w:customStyle="1" w:styleId="11">
    <w:name w:val="默认段落字体1"/>
  </w:style>
  <w:style w:type="character" w:customStyle="1" w:styleId="20">
    <w:name w:val="标题 2 字符"/>
    <w:link w:val="2"/>
    <w:rPr>
      <w:rFonts w:ascii="Arial" w:eastAsia="黑体" w:hAnsi="Arial"/>
      <w:sz w:val="30"/>
    </w:rPr>
  </w:style>
  <w:style w:type="character" w:styleId="ae">
    <w:name w:val="footnote reference"/>
    <w:rPr>
      <w:vertAlign w:val="superscript"/>
    </w:rPr>
  </w:style>
  <w:style w:type="character" w:customStyle="1" w:styleId="12">
    <w:name w:val="目录 1 字符"/>
    <w:link w:val="13"/>
    <w:rPr>
      <w:rFonts w:ascii="Times New Roman" w:eastAsia="宋体" w:hAnsi="Times New Roman"/>
    </w:rPr>
  </w:style>
  <w:style w:type="character" w:customStyle="1" w:styleId="10">
    <w:name w:val="标题 1 字符"/>
    <w:link w:val="1"/>
    <w:rPr>
      <w:rFonts w:ascii="Times New Roman" w:eastAsia="宋体" w:hAnsi="Times New Roman"/>
    </w:rPr>
  </w:style>
  <w:style w:type="character" w:styleId="af">
    <w:name w:val="page number"/>
    <w:basedOn w:val="11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af1">
    <w:name w:val="页脚 字符"/>
    <w:link w:val="af2"/>
    <w:rPr>
      <w:rFonts w:ascii="Times New Roman" w:eastAsia="宋体" w:hAnsi="Times New Roman"/>
      <w:sz w:val="18"/>
    </w:rPr>
  </w:style>
  <w:style w:type="paragraph" w:styleId="a9">
    <w:name w:val="header"/>
    <w:basedOn w:val="a0"/>
    <w:link w:val="a8"/>
    <w:pPr>
      <w:pBdr>
        <w:bottom w:val="single" w:sz="4" w:space="1" w:color="000000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d">
    <w:name w:val="Document Map"/>
    <w:basedOn w:val="a0"/>
    <w:link w:val="ac"/>
    <w:pPr>
      <w:shd w:val="clear" w:color="auto" w:fill="000080"/>
    </w:pPr>
    <w:rPr>
      <w:shd w:val="clear" w:color="auto" w:fill="000080"/>
    </w:rPr>
  </w:style>
  <w:style w:type="paragraph" w:customStyle="1" w:styleId="14">
    <w:name w:val="纯文本1"/>
    <w:basedOn w:val="a0"/>
    <w:pPr>
      <w:spacing w:before="100" w:after="100"/>
    </w:pPr>
    <w:rPr>
      <w:rFonts w:ascii="宋体" w:hAnsi="宋体"/>
    </w:rPr>
  </w:style>
  <w:style w:type="paragraph" w:styleId="ab">
    <w:name w:val="Balloon Text"/>
    <w:basedOn w:val="a0"/>
    <w:link w:val="aa"/>
    <w:rPr>
      <w:sz w:val="18"/>
    </w:rPr>
  </w:style>
  <w:style w:type="paragraph" w:customStyle="1" w:styleId="31">
    <w:name w:val="正文文本缩进 31"/>
    <w:basedOn w:val="a0"/>
    <w:pPr>
      <w:tabs>
        <w:tab w:val="left" w:pos="886"/>
      </w:tabs>
      <w:spacing w:line="276" w:lineRule="auto"/>
      <w:ind w:left="-466"/>
    </w:pPr>
    <w:rPr>
      <w:b/>
      <w:color w:val="008080"/>
      <w:sz w:val="24"/>
    </w:rPr>
  </w:style>
  <w:style w:type="paragraph" w:styleId="13">
    <w:name w:val="toc 1"/>
    <w:basedOn w:val="a0"/>
    <w:next w:val="a0"/>
    <w:link w:val="12"/>
    <w:uiPriority w:val="39"/>
  </w:style>
  <w:style w:type="paragraph" w:styleId="21">
    <w:name w:val="toc 2"/>
    <w:basedOn w:val="a0"/>
    <w:next w:val="a0"/>
    <w:uiPriority w:val="39"/>
    <w:pPr>
      <w:ind w:leftChars="200" w:left="420"/>
    </w:pPr>
  </w:style>
  <w:style w:type="paragraph" w:styleId="af3">
    <w:name w:val="List Paragraph"/>
    <w:basedOn w:val="a0"/>
    <w:qFormat/>
    <w:pPr>
      <w:ind w:firstLineChars="200" w:firstLine="420"/>
    </w:pPr>
  </w:style>
  <w:style w:type="paragraph" w:styleId="32">
    <w:name w:val="toc 3"/>
    <w:basedOn w:val="a0"/>
    <w:next w:val="a0"/>
    <w:uiPriority w:val="39"/>
    <w:pPr>
      <w:ind w:leftChars="400" w:left="840"/>
    </w:pPr>
  </w:style>
  <w:style w:type="paragraph" w:styleId="af2">
    <w:name w:val="footer"/>
    <w:basedOn w:val="a0"/>
    <w:link w:val="af1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note text"/>
    <w:basedOn w:val="a0"/>
    <w:link w:val="a4"/>
    <w:pPr>
      <w:snapToGrid w:val="0"/>
    </w:pPr>
    <w:rPr>
      <w:sz w:val="18"/>
    </w:rPr>
  </w:style>
  <w:style w:type="paragraph" w:styleId="a7">
    <w:name w:val="Body Text Indent"/>
    <w:basedOn w:val="a0"/>
    <w:link w:val="a6"/>
    <w:pPr>
      <w:ind w:left="420" w:firstLine="420"/>
    </w:pPr>
  </w:style>
  <w:style w:type="paragraph" w:customStyle="1" w:styleId="af4">
    <w:name w:val="中文摘要"/>
    <w:basedOn w:val="a0"/>
    <w:autoRedefine/>
    <w:rsid w:val="001E5DE9"/>
    <w:pPr>
      <w:adjustRightInd w:val="0"/>
      <w:snapToGrid w:val="0"/>
      <w:spacing w:line="360" w:lineRule="auto"/>
      <w:ind w:firstLineChars="200" w:firstLine="480"/>
    </w:pPr>
    <w:rPr>
      <w:kern w:val="0"/>
      <w:sz w:val="24"/>
      <w:szCs w:val="24"/>
    </w:rPr>
  </w:style>
  <w:style w:type="paragraph" w:customStyle="1" w:styleId="af5">
    <w:name w:val="外文摘要"/>
    <w:basedOn w:val="a0"/>
    <w:autoRedefine/>
    <w:rsid w:val="001E5DE9"/>
    <w:pPr>
      <w:snapToGrid w:val="0"/>
      <w:spacing w:line="440" w:lineRule="exact"/>
      <w:ind w:firstLineChars="200" w:firstLine="480"/>
    </w:pPr>
    <w:rPr>
      <w:sz w:val="24"/>
      <w:szCs w:val="24"/>
    </w:rPr>
  </w:style>
  <w:style w:type="paragraph" w:styleId="af6">
    <w:name w:val="Body Text"/>
    <w:basedOn w:val="a0"/>
    <w:rsid w:val="001E5DE9"/>
    <w:pPr>
      <w:spacing w:after="120"/>
    </w:pPr>
  </w:style>
  <w:style w:type="paragraph" w:styleId="af7">
    <w:name w:val="Body Text First Indent"/>
    <w:basedOn w:val="af6"/>
    <w:rsid w:val="001E5DE9"/>
    <w:pPr>
      <w:ind w:firstLineChars="100" w:firstLine="420"/>
    </w:pPr>
  </w:style>
  <w:style w:type="paragraph" w:styleId="33">
    <w:name w:val="Body Text Indent 3"/>
    <w:basedOn w:val="a0"/>
    <w:rsid w:val="001E5DE9"/>
    <w:pPr>
      <w:spacing w:after="120"/>
      <w:ind w:leftChars="200" w:left="420"/>
    </w:pPr>
    <w:rPr>
      <w:sz w:val="16"/>
      <w:szCs w:val="16"/>
    </w:rPr>
  </w:style>
  <w:style w:type="paragraph" w:customStyle="1" w:styleId="15">
    <w:name w:val="正文文字1"/>
    <w:basedOn w:val="a0"/>
    <w:autoRedefine/>
    <w:rsid w:val="001E5DE9"/>
    <w:pPr>
      <w:snapToGrid w:val="0"/>
      <w:spacing w:line="440" w:lineRule="exact"/>
      <w:ind w:firstLineChars="200" w:firstLine="480"/>
    </w:pPr>
    <w:rPr>
      <w:rFonts w:ascii="宋体" w:hAnsi="宋体"/>
      <w:sz w:val="24"/>
      <w:szCs w:val="24"/>
    </w:rPr>
  </w:style>
  <w:style w:type="paragraph" w:customStyle="1" w:styleId="af8">
    <w:name w:val="题注图"/>
    <w:basedOn w:val="af9"/>
    <w:next w:val="af7"/>
    <w:autoRedefine/>
    <w:rsid w:val="00AC36F1"/>
    <w:pPr>
      <w:adjustRightInd w:val="0"/>
      <w:snapToGrid w:val="0"/>
      <w:spacing w:beforeLines="50" w:before="156" w:afterLines="50" w:after="156" w:line="240" w:lineRule="atLeast"/>
      <w:ind w:firstLineChars="400" w:firstLine="1000"/>
      <w:jc w:val="center"/>
    </w:pPr>
    <w:rPr>
      <w:rFonts w:ascii="宋体" w:eastAsia="宋体" w:hAnsi="宋体" w:cs="Times New Roman"/>
      <w:spacing w:val="20"/>
      <w:sz w:val="21"/>
      <w:szCs w:val="21"/>
    </w:rPr>
  </w:style>
  <w:style w:type="paragraph" w:styleId="af9">
    <w:name w:val="caption"/>
    <w:basedOn w:val="a0"/>
    <w:next w:val="a0"/>
    <w:qFormat/>
    <w:rsid w:val="00872B77"/>
    <w:rPr>
      <w:rFonts w:ascii="Arial" w:eastAsia="黑体" w:hAnsi="Arial" w:cs="Arial"/>
      <w:sz w:val="20"/>
    </w:rPr>
  </w:style>
  <w:style w:type="table" w:styleId="afa">
    <w:name w:val="Table Grid"/>
    <w:basedOn w:val="a2"/>
    <w:rsid w:val="005B0008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参考文献"/>
    <w:basedOn w:val="a0"/>
    <w:autoRedefine/>
    <w:rsid w:val="00742E15"/>
    <w:pPr>
      <w:numPr>
        <w:numId w:val="16"/>
      </w:numPr>
      <w:snapToGrid w:val="0"/>
      <w:spacing w:line="440" w:lineRule="atLeast"/>
    </w:pPr>
    <w:rPr>
      <w:szCs w:val="21"/>
    </w:rPr>
  </w:style>
  <w:style w:type="paragraph" w:styleId="HTML">
    <w:name w:val="HTML Preformatted"/>
    <w:basedOn w:val="a0"/>
    <w:rsid w:val="00CD30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paragraph" w:styleId="afb">
    <w:name w:val="Normal (Web)"/>
    <w:basedOn w:val="a0"/>
    <w:link w:val="afc"/>
    <w:rsid w:val="00FA1EE1"/>
    <w:rPr>
      <w:sz w:val="24"/>
      <w:szCs w:val="24"/>
    </w:rPr>
  </w:style>
  <w:style w:type="character" w:styleId="afd">
    <w:name w:val="annotation reference"/>
    <w:rsid w:val="00F35B90"/>
    <w:rPr>
      <w:sz w:val="21"/>
      <w:szCs w:val="21"/>
    </w:rPr>
  </w:style>
  <w:style w:type="paragraph" w:styleId="afe">
    <w:name w:val="annotation text"/>
    <w:basedOn w:val="a0"/>
    <w:link w:val="aff"/>
    <w:rsid w:val="00F35B90"/>
    <w:pPr>
      <w:jc w:val="left"/>
    </w:pPr>
  </w:style>
  <w:style w:type="character" w:customStyle="1" w:styleId="aff">
    <w:name w:val="批注文字 字符"/>
    <w:link w:val="afe"/>
    <w:rsid w:val="00F35B90"/>
    <w:rPr>
      <w:rFonts w:ascii="Times New Roman" w:hAnsi="Times New Roman"/>
      <w:kern w:val="2"/>
      <w:sz w:val="21"/>
    </w:rPr>
  </w:style>
  <w:style w:type="paragraph" w:styleId="aff0">
    <w:name w:val="annotation subject"/>
    <w:basedOn w:val="afe"/>
    <w:next w:val="afe"/>
    <w:link w:val="aff1"/>
    <w:rsid w:val="00F35B90"/>
    <w:rPr>
      <w:b/>
      <w:bCs/>
    </w:rPr>
  </w:style>
  <w:style w:type="character" w:customStyle="1" w:styleId="aff1">
    <w:name w:val="批注主题 字符"/>
    <w:link w:val="aff0"/>
    <w:rsid w:val="00F35B90"/>
    <w:rPr>
      <w:rFonts w:ascii="Times New Roman" w:hAnsi="Times New Roman"/>
      <w:b/>
      <w:bCs/>
      <w:kern w:val="2"/>
      <w:sz w:val="21"/>
    </w:rPr>
  </w:style>
  <w:style w:type="character" w:customStyle="1" w:styleId="afc">
    <w:name w:val="普通(网站) 字符"/>
    <w:link w:val="afb"/>
    <w:rsid w:val="0003594D"/>
    <w:rPr>
      <w:rFonts w:ascii="Times New Roman" w:hAnsi="Times New Roman"/>
      <w:kern w:val="2"/>
      <w:sz w:val="24"/>
      <w:szCs w:val="24"/>
    </w:rPr>
  </w:style>
  <w:style w:type="character" w:styleId="aff2">
    <w:name w:val="Strong"/>
    <w:qFormat/>
    <w:rsid w:val="00A23C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6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0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58091">
              <w:marLeft w:val="0"/>
              <w:marRight w:val="-45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94784">
                  <w:marLeft w:val="0"/>
                  <w:marRight w:val="45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9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A5DA94"/>
                            <w:bottom w:val="none" w:sz="0" w:space="0" w:color="auto"/>
                            <w:right w:val="single" w:sz="6" w:space="0" w:color="A5DA94"/>
                          </w:divBdr>
                          <w:divsChild>
                            <w:div w:id="1164587802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8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071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4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</w:divs>
  <w:encoding w:val="x-cp20936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doc.qiuhao.com/phrase/200603090845215.html" TargetMode="External"/><Relationship Id="rId18" Type="http://schemas.openxmlformats.org/officeDocument/2006/relationships/image" Target="media/image4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doc.qiuhao.com/phrase/200604161646065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oc.qiuhao.com/phrase/200603090857555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://doc.qiuhao.com/phrase/200603071659325.htm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://doc.qiuhao.com/phrase/200604240937105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D3188-2849-41DC-AFC4-3B47D04B7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31</Pages>
  <Words>1367</Words>
  <Characters>7798</Characters>
  <Application>Microsoft Office Word</Application>
  <DocSecurity>0</DocSecurity>
  <PresentationFormat/>
  <Lines>64</Lines>
  <Paragraphs>18</Paragraphs>
  <Slides>0</Slides>
  <Notes>0</Notes>
  <HiddenSlides>0</HiddenSlides>
  <MMClips>0</MMClips>
  <ScaleCrop>false</ScaleCrop>
  <Manager/>
  <Company>WwW.YlmF.CoM</Company>
  <LinksUpToDate>false</LinksUpToDate>
  <CharactersWithSpaces>9147</CharactersWithSpaces>
  <SharedDoc>false</SharedDoc>
  <HLinks>
    <vt:vector size="150" baseType="variant">
      <vt:variant>
        <vt:i4>4784148</vt:i4>
      </vt:variant>
      <vt:variant>
        <vt:i4>135</vt:i4>
      </vt:variant>
      <vt:variant>
        <vt:i4>0</vt:i4>
      </vt:variant>
      <vt:variant>
        <vt:i4>5</vt:i4>
      </vt:variant>
      <vt:variant>
        <vt:lpwstr>http://doc.qiuhao.com/phrase/200604240937105.html</vt:lpwstr>
      </vt:variant>
      <vt:variant>
        <vt:lpwstr/>
      </vt:variant>
      <vt:variant>
        <vt:i4>5177372</vt:i4>
      </vt:variant>
      <vt:variant>
        <vt:i4>132</vt:i4>
      </vt:variant>
      <vt:variant>
        <vt:i4>0</vt:i4>
      </vt:variant>
      <vt:variant>
        <vt:i4>5</vt:i4>
      </vt:variant>
      <vt:variant>
        <vt:lpwstr>http://doc.qiuhao.com/phrase/200603090845215.html</vt:lpwstr>
      </vt:variant>
      <vt:variant>
        <vt:lpwstr/>
      </vt:variant>
      <vt:variant>
        <vt:i4>5046302</vt:i4>
      </vt:variant>
      <vt:variant>
        <vt:i4>129</vt:i4>
      </vt:variant>
      <vt:variant>
        <vt:i4>0</vt:i4>
      </vt:variant>
      <vt:variant>
        <vt:i4>5</vt:i4>
      </vt:variant>
      <vt:variant>
        <vt:lpwstr>http://doc.qiuhao.com/phrase/200604161646065.html</vt:lpwstr>
      </vt:variant>
      <vt:variant>
        <vt:lpwstr/>
      </vt:variant>
      <vt:variant>
        <vt:i4>4784154</vt:i4>
      </vt:variant>
      <vt:variant>
        <vt:i4>126</vt:i4>
      </vt:variant>
      <vt:variant>
        <vt:i4>0</vt:i4>
      </vt:variant>
      <vt:variant>
        <vt:i4>5</vt:i4>
      </vt:variant>
      <vt:variant>
        <vt:lpwstr>http://doc.qiuhao.com/phrase/200603090857555.html</vt:lpwstr>
      </vt:variant>
      <vt:variant>
        <vt:lpwstr/>
      </vt:variant>
      <vt:variant>
        <vt:i4>5111827</vt:i4>
      </vt:variant>
      <vt:variant>
        <vt:i4>123</vt:i4>
      </vt:variant>
      <vt:variant>
        <vt:i4>0</vt:i4>
      </vt:variant>
      <vt:variant>
        <vt:i4>5</vt:i4>
      </vt:variant>
      <vt:variant>
        <vt:lpwstr>http://doc.qiuhao.com/phrase/200603071659325.html</vt:lpwstr>
      </vt:variant>
      <vt:variant>
        <vt:lpwstr/>
      </vt:variant>
      <vt:variant>
        <vt:i4>1048638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_Toc503783035</vt:lpwstr>
      </vt:variant>
      <vt:variant>
        <vt:i4>1048638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_Toc503783034</vt:lpwstr>
      </vt:variant>
      <vt:variant>
        <vt:i4>1048638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_Toc503783033</vt:lpwstr>
      </vt:variant>
      <vt:variant>
        <vt:i4>1048638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_Toc503783032</vt:lpwstr>
      </vt:variant>
      <vt:variant>
        <vt:i4>1048638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_Toc503783031</vt:lpwstr>
      </vt:variant>
      <vt:variant>
        <vt:i4>1048638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_Toc503783030</vt:lpwstr>
      </vt:variant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_Toc503783029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_Toc503783028</vt:lpwstr>
      </vt:variant>
      <vt:variant>
        <vt:i4>1114174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_Toc503783027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_Toc503783026</vt:lpwstr>
      </vt:variant>
      <vt:variant>
        <vt:i4>1114174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_Toc503783025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_Toc503783024</vt:lpwstr>
      </vt:variant>
      <vt:variant>
        <vt:i4>1114174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_Toc503783023</vt:lpwstr>
      </vt:variant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_Toc503783022</vt:lpwstr>
      </vt:variant>
      <vt:variant>
        <vt:i4>1114174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_Toc503783021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_Toc503783020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_Toc503783019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_Toc503783018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_Toc503783017</vt:lpwstr>
      </vt:variant>
      <vt:variant>
        <vt:i4>1179710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_Toc503783016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  录</dc:title>
  <dc:subject/>
  <dc:creator>雨林木风</dc:creator>
  <cp:keywords/>
  <dc:description/>
  <cp:lastModifiedBy>Dumble Albus</cp:lastModifiedBy>
  <cp:revision>20</cp:revision>
  <cp:lastPrinted>2005-06-01T13:04:00Z</cp:lastPrinted>
  <dcterms:created xsi:type="dcterms:W3CDTF">2018-01-18T08:44:00Z</dcterms:created>
  <dcterms:modified xsi:type="dcterms:W3CDTF">2018-01-18T09:14:00Z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2052-6.3.0.1705</vt:lpwstr>
  </property>
</Properties>
</file>